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505BD" w14:textId="22F1F8C8" w:rsidR="003B4B06" w:rsidRDefault="00916F28" w:rsidP="00916F28">
      <w:pPr>
        <w:spacing w:after="0" w:line="360" w:lineRule="auto"/>
        <w:ind w:firstLine="567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Лабораторна робота №1</w:t>
      </w:r>
    </w:p>
    <w:p w14:paraId="37E1DC09" w14:textId="253AA43B" w:rsidR="00916F28" w:rsidRDefault="00916F28" w:rsidP="00916F28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 w:rsidRPr="00916F28">
        <w:rPr>
          <w:rFonts w:ascii="Times New Roman" w:hAnsi="Times New Roman"/>
          <w:bCs/>
          <w:sz w:val="28"/>
          <w:szCs w:val="28"/>
        </w:rPr>
        <w:t>Нейронна реалізація логічних функцій AND, OR, XOR</w:t>
      </w:r>
    </w:p>
    <w:p w14:paraId="55BB3875" w14:textId="3DFFC540" w:rsidR="00916F28" w:rsidRDefault="00916F28" w:rsidP="00916F28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Мета: </w:t>
      </w:r>
      <w:r>
        <w:rPr>
          <w:rFonts w:ascii="Times New Roman" w:hAnsi="Times New Roman"/>
          <w:bCs/>
          <w:sz w:val="28"/>
          <w:szCs w:val="28"/>
        </w:rPr>
        <w:t>Дослідити математичну модель нейрона</w:t>
      </w:r>
    </w:p>
    <w:p w14:paraId="183F09BC" w14:textId="659A5010" w:rsidR="00916F28" w:rsidRDefault="00916F28" w:rsidP="00916F28">
      <w:pPr>
        <w:spacing w:after="0" w:line="360" w:lineRule="auto"/>
        <w:ind w:firstLine="567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Хід роботи</w:t>
      </w:r>
    </w:p>
    <w:p w14:paraId="0E077EA2" w14:textId="3E80B5B6" w:rsidR="00916F28" w:rsidRDefault="00916F28" w:rsidP="00916F28">
      <w:pPr>
        <w:spacing w:after="0" w:line="360" w:lineRule="auto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916F28">
        <w:rPr>
          <w:rFonts w:ascii="Times New Roman" w:hAnsi="Times New Roman"/>
          <w:b/>
          <w:sz w:val="28"/>
          <w:szCs w:val="28"/>
        </w:rPr>
        <w:t>Завдання 1:</w:t>
      </w:r>
      <w:r>
        <w:rPr>
          <w:rFonts w:ascii="Times New Roman" w:hAnsi="Times New Roman"/>
          <w:b/>
          <w:i/>
          <w:iCs/>
          <w:sz w:val="28"/>
          <w:szCs w:val="28"/>
        </w:rPr>
        <w:t xml:space="preserve">  </w:t>
      </w:r>
      <w:r>
        <w:rPr>
          <w:rFonts w:ascii="Times New Roman" w:hAnsi="Times New Roman"/>
          <w:bCs/>
          <w:sz w:val="28"/>
          <w:szCs w:val="28"/>
        </w:rPr>
        <w:t xml:space="preserve">Реалізувати обчислювальний алгоритм для функції </w:t>
      </w:r>
      <w:proofErr w:type="spellStart"/>
      <w:r>
        <w:rPr>
          <w:rFonts w:ascii="Times New Roman" w:hAnsi="Times New Roman"/>
          <w:bCs/>
          <w:sz w:val="28"/>
          <w:szCs w:val="28"/>
        </w:rPr>
        <w:t>xor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(x1, x2) через функції </w:t>
      </w:r>
      <w:proofErr w:type="spellStart"/>
      <w:r>
        <w:rPr>
          <w:rFonts w:ascii="Times New Roman" w:hAnsi="Times New Roman"/>
          <w:bCs/>
          <w:sz w:val="28"/>
          <w:szCs w:val="28"/>
        </w:rPr>
        <w:t>or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(x1, x2) і </w:t>
      </w:r>
      <w:proofErr w:type="spellStart"/>
      <w:r>
        <w:rPr>
          <w:rFonts w:ascii="Times New Roman" w:hAnsi="Times New Roman"/>
          <w:bCs/>
          <w:sz w:val="28"/>
          <w:szCs w:val="28"/>
        </w:rPr>
        <w:t>and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(x1, x2) в програмному середовищі (С++, </w:t>
      </w:r>
      <w:proofErr w:type="spellStart"/>
      <w:r>
        <w:rPr>
          <w:rFonts w:ascii="Times New Roman" w:hAnsi="Times New Roman"/>
          <w:bCs/>
          <w:sz w:val="28"/>
          <w:szCs w:val="28"/>
        </w:rPr>
        <w:t>Python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, та ін.). Для реалізації обчислювальних алгоритмів рекомендується використання онлайн середовищ тестування (наприклад repl.it, </w:t>
      </w:r>
      <w:proofErr w:type="spellStart"/>
      <w:r>
        <w:rPr>
          <w:rFonts w:ascii="Times New Roman" w:hAnsi="Times New Roman"/>
          <w:bCs/>
          <w:sz w:val="28"/>
          <w:szCs w:val="28"/>
        </w:rPr>
        <w:t>trinket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Cs/>
          <w:sz w:val="28"/>
          <w:szCs w:val="28"/>
        </w:rPr>
        <w:t>і.т.д</w:t>
      </w:r>
      <w:proofErr w:type="spellEnd"/>
      <w:r>
        <w:rPr>
          <w:rFonts w:ascii="Times New Roman" w:hAnsi="Times New Roman"/>
          <w:bCs/>
          <w:sz w:val="28"/>
          <w:szCs w:val="28"/>
        </w:rPr>
        <w:t>.).</w:t>
      </w:r>
    </w:p>
    <w:p w14:paraId="6AC7DE08" w14:textId="7EC05F6E" w:rsidR="00916F28" w:rsidRDefault="00916F28" w:rsidP="00916F28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 w:rsidRPr="00916F28"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468B760D" wp14:editId="41C35C80">
            <wp:extent cx="3810572" cy="423611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6951" cy="424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035C" w14:textId="35BDE21F" w:rsidR="00916F28" w:rsidRDefault="00916F28" w:rsidP="00916F28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Рис.1.1 – Результат виконання завдання.</w:t>
      </w:r>
    </w:p>
    <w:p w14:paraId="50987EF3" w14:textId="430CA403" w:rsidR="00916F28" w:rsidRPr="00916F28" w:rsidRDefault="00916F28" w:rsidP="00916F28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916F28">
        <w:rPr>
          <w:rFonts w:ascii="Times New Roman" w:hAnsi="Times New Roman"/>
          <w:bCs/>
          <w:sz w:val="28"/>
          <w:szCs w:val="28"/>
        </w:rPr>
        <w:t>Програма працює таким чином користувач вводить числа, а програма показує результат, що алгоритм працює.</w:t>
      </w:r>
    </w:p>
    <w:p w14:paraId="68E56274" w14:textId="5DBAA42E" w:rsidR="003B4B06" w:rsidRDefault="00916F28" w:rsidP="00916F28">
      <w:pPr>
        <w:spacing w:after="0" w:line="360" w:lineRule="auto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916F28">
        <w:rPr>
          <w:rFonts w:ascii="Times New Roman" w:hAnsi="Times New Roman"/>
          <w:b/>
          <w:sz w:val="28"/>
          <w:szCs w:val="28"/>
        </w:rPr>
        <w:t>Завдання 2:</w:t>
      </w:r>
      <w:r>
        <w:rPr>
          <w:rFonts w:ascii="Times New Roman" w:hAnsi="Times New Roman"/>
          <w:b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 xml:space="preserve">Зобразити </w:t>
      </w:r>
      <w:proofErr w:type="spellStart"/>
      <w:r>
        <w:rPr>
          <w:rFonts w:ascii="Times New Roman" w:hAnsi="Times New Roman"/>
          <w:bCs/>
          <w:sz w:val="28"/>
          <w:szCs w:val="28"/>
        </w:rPr>
        <w:t>двохслойний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персептрон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для функції </w:t>
      </w:r>
      <w:proofErr w:type="spellStart"/>
      <w:r>
        <w:rPr>
          <w:rFonts w:ascii="Times New Roman" w:hAnsi="Times New Roman"/>
          <w:bCs/>
          <w:sz w:val="28"/>
          <w:szCs w:val="28"/>
        </w:rPr>
        <w:t>xor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(x1, x2) та скласти відповідне рівняння </w:t>
      </w:r>
      <w:proofErr w:type="spellStart"/>
      <w:r>
        <w:rPr>
          <w:rFonts w:ascii="Times New Roman" w:hAnsi="Times New Roman"/>
          <w:bCs/>
          <w:sz w:val="28"/>
          <w:szCs w:val="28"/>
        </w:rPr>
        <w:t>розділяючої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прямої, використовуючи теоретичний </w:t>
      </w:r>
      <w:r>
        <w:rPr>
          <w:rFonts w:ascii="Times New Roman" w:hAnsi="Times New Roman"/>
          <w:bCs/>
          <w:sz w:val="28"/>
          <w:szCs w:val="28"/>
        </w:rPr>
        <w:lastRenderedPageBreak/>
        <w:t>матеріал даної лабораторної роботи. Захист лабораторної роботи передбачає виконання практичних завдань поставлених в роботі, та виконання завдань теоретичного характеру.</w:t>
      </w:r>
    </w:p>
    <w:p w14:paraId="5C396FFF" w14:textId="2CE52388" w:rsidR="00916F28" w:rsidRDefault="00916F28" w:rsidP="00916F28">
      <w:pPr>
        <w:spacing w:after="0" w:line="360" w:lineRule="auto"/>
        <w:ind w:firstLine="567"/>
        <w:jc w:val="center"/>
        <w:rPr>
          <w:rFonts w:ascii="Times New Roman" w:hAnsi="Times New Roman"/>
          <w:b/>
          <w:sz w:val="32"/>
          <w:szCs w:val="32"/>
        </w:rPr>
      </w:pPr>
      <w:r w:rsidRPr="00916F28">
        <w:rPr>
          <w:rFonts w:ascii="Times New Roman" w:hAnsi="Times New Roman"/>
          <w:b/>
          <w:noProof/>
          <w:sz w:val="32"/>
          <w:szCs w:val="32"/>
        </w:rPr>
        <w:drawing>
          <wp:inline distT="0" distB="0" distL="0" distR="0" wp14:anchorId="66A6D7AF" wp14:editId="434443AD">
            <wp:extent cx="4044729" cy="500162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0218" cy="500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F085" w14:textId="4C54E4E6" w:rsidR="00916F28" w:rsidRDefault="00916F28" w:rsidP="00916F28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Рис.1.2 – Результат виконання другого завдання.</w:t>
      </w:r>
    </w:p>
    <w:p w14:paraId="563E9F85" w14:textId="63F726D3" w:rsidR="00916F28" w:rsidRDefault="00916F28" w:rsidP="00916F28">
      <w:pPr>
        <w:spacing w:after="0" w:line="360" w:lineRule="auto"/>
        <w:ind w:firstLine="567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Тут візуалізація. Графік з </w:t>
      </w:r>
      <w:proofErr w:type="spellStart"/>
      <w:r>
        <w:rPr>
          <w:rFonts w:ascii="Times New Roman" w:hAnsi="Times New Roman"/>
          <w:bCs/>
          <w:sz w:val="28"/>
          <w:szCs w:val="28"/>
        </w:rPr>
        <w:t>розділяючими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прямими та рівняннями, що відповідає умові про побудову двошарового </w:t>
      </w:r>
      <w:proofErr w:type="spellStart"/>
      <w:r>
        <w:rPr>
          <w:rFonts w:ascii="Times New Roman" w:hAnsi="Times New Roman"/>
          <w:bCs/>
          <w:sz w:val="28"/>
          <w:szCs w:val="28"/>
        </w:rPr>
        <w:t>персептрона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. А також графік показує реалізацію функції XOR через комбінацію операцій OR та AND, де синім кольором позначені точки, для яких входи різні (результат XOR = 1), а червоним - точки, для яких входи однакові (результат XOR = 0).</w:t>
      </w:r>
    </w:p>
    <w:p w14:paraId="6AB5FD69" w14:textId="77777777" w:rsidR="002609CF" w:rsidRDefault="002609CF" w:rsidP="00916F28">
      <w:pPr>
        <w:spacing w:after="0" w:line="360" w:lineRule="auto"/>
        <w:ind w:firstLine="567"/>
        <w:jc w:val="right"/>
        <w:rPr>
          <w:rFonts w:ascii="Times New Roman" w:hAnsi="Times New Roman"/>
          <w:bCs/>
          <w:sz w:val="28"/>
          <w:szCs w:val="28"/>
        </w:rPr>
      </w:pPr>
    </w:p>
    <w:p w14:paraId="1EA689F3" w14:textId="77777777" w:rsidR="002609CF" w:rsidRDefault="002609CF" w:rsidP="00916F28">
      <w:pPr>
        <w:spacing w:after="0" w:line="360" w:lineRule="auto"/>
        <w:ind w:firstLine="567"/>
        <w:jc w:val="right"/>
        <w:rPr>
          <w:rFonts w:ascii="Times New Roman" w:hAnsi="Times New Roman"/>
          <w:bCs/>
          <w:sz w:val="28"/>
          <w:szCs w:val="28"/>
        </w:rPr>
      </w:pPr>
    </w:p>
    <w:p w14:paraId="6FDE222C" w14:textId="62C79B88" w:rsidR="00916F28" w:rsidRDefault="00916F28" w:rsidP="00916F28">
      <w:pPr>
        <w:spacing w:after="0" w:line="360" w:lineRule="auto"/>
        <w:ind w:firstLine="567"/>
        <w:jc w:val="right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lastRenderedPageBreak/>
        <w:t>Лістинг 1.1</w:t>
      </w:r>
    </w:p>
    <w:p w14:paraId="1BD8B384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&lt;!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DOCTYPE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html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636B8C2B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html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lang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uk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"&gt;</w:t>
      </w:r>
    </w:p>
    <w:p w14:paraId="2FED36D2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head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3A5CF107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meta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charset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UTF-8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"&gt;</w:t>
      </w:r>
    </w:p>
    <w:p w14:paraId="1A97721C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meta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name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viewport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content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width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=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device-width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 xml:space="preserve">, 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initial-scale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=1.0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"&gt;</w:t>
      </w:r>
    </w:p>
    <w:p w14:paraId="3F016A79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title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Лабораторна робота №1: XOR </w:t>
      </w:r>
      <w:proofErr w:type="spellStart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>Персептрон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title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345E76AE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link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href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https://fonts.googleapis.com/css2?family=Inter:wght@400;600;700&amp;display=swap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rel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stylesheet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"&gt;</w:t>
      </w:r>
    </w:p>
    <w:p w14:paraId="26FBB912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    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style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21F7A26F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i/>
          <w:iCs/>
          <w:color w:val="5FB3B3"/>
          <w:sz w:val="21"/>
          <w:szCs w:val="21"/>
          <w:lang w:eastAsia="uk-UA"/>
        </w:rPr>
        <w:t>: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root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341F4D53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--</w:t>
      </w:r>
      <w:proofErr w:type="spellStart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primary-color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#2563eb;</w:t>
      </w:r>
    </w:p>
    <w:p w14:paraId="2FE62A31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--</w:t>
      </w:r>
      <w:proofErr w:type="spellStart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success-color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#16a34a;</w:t>
      </w:r>
    </w:p>
    <w:p w14:paraId="2BED66C1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--</w:t>
      </w:r>
      <w:proofErr w:type="spellStart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danger-color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#dc2626;</w:t>
      </w:r>
    </w:p>
    <w:p w14:paraId="4D8BC27E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--</w:t>
      </w:r>
      <w:proofErr w:type="spellStart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bg-color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#f3f4f6;</w:t>
      </w:r>
    </w:p>
    <w:p w14:paraId="05B14773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--</w:t>
      </w:r>
      <w:proofErr w:type="spellStart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card-bg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#ffffff;</w:t>
      </w:r>
    </w:p>
    <w:p w14:paraId="7D0EBAED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--</w:t>
      </w:r>
      <w:proofErr w:type="spellStart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text-color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#1f2937;</w:t>
      </w:r>
    </w:p>
    <w:p w14:paraId="3926001F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</w:p>
    <w:p w14:paraId="01DF8001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763E5890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body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50D880F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font-family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'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Inter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'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sans-serif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1CD8E08C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background-color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var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--</w:t>
      </w:r>
      <w:proofErr w:type="spellStart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bg-color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);</w:t>
      </w:r>
    </w:p>
    <w:p w14:paraId="472B19A6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color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var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--</w:t>
      </w:r>
      <w:proofErr w:type="spellStart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text-color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);</w:t>
      </w:r>
    </w:p>
    <w:p w14:paraId="5B83D762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margin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6BEAC1E3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padding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20px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281D01E6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display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flex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7BDEA5B3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flex-direction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column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2787B95E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align-items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center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1CDF1003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</w:p>
    <w:p w14:paraId="3475F3CB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2C168F22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h1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787DE3C4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margin-bottom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20px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1097BCEF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color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#111827;</w:t>
      </w:r>
    </w:p>
    <w:p w14:paraId="2837D180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</w:p>
    <w:p w14:paraId="006CE994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6D499094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i/>
          <w:iCs/>
          <w:color w:val="5FB3B3"/>
          <w:sz w:val="21"/>
          <w:szCs w:val="21"/>
          <w:lang w:eastAsia="uk-UA"/>
        </w:rPr>
        <w:t>.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main-container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3A3C785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display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flex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3CE1DA01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flex-wrap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wrap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3F7532E1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gap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20px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0E2DA567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max-width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1200px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082F14B9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width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100%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113AA872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justify-content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center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125CC97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align-items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flex-start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0CA9F94F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</w:p>
    <w:p w14:paraId="6FCDF0B6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4A986BFB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lastRenderedPageBreak/>
        <w:t xml:space="preserve">        </w:t>
      </w:r>
      <w:r w:rsidRPr="00916F28">
        <w:rPr>
          <w:rFonts w:ascii="Consolas" w:eastAsia="Times New Roman" w:hAnsi="Consolas"/>
          <w:i/>
          <w:iCs/>
          <w:color w:val="5FB3B3"/>
          <w:sz w:val="21"/>
          <w:szCs w:val="21"/>
          <w:lang w:eastAsia="uk-UA"/>
        </w:rPr>
        <w:t>.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card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54734B62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background-color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var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--</w:t>
      </w:r>
      <w:proofErr w:type="spellStart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card-bg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);</w:t>
      </w:r>
    </w:p>
    <w:p w14:paraId="661FC837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border-radius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12px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6C50C91C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box-shadow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4px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6px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-1px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rgba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0.1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),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2px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4px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-1px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rgba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0.06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);</w:t>
      </w:r>
    </w:p>
    <w:p w14:paraId="72401CEC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padding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24px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20A27D5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flex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14AFA3A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min-width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350px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31266C8D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display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flex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2A1F351D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flex-direction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column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0A4575D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</w:p>
    <w:p w14:paraId="25C6D748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583DA9A4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i/>
          <w:iCs/>
          <w:color w:val="5FB3B3"/>
          <w:sz w:val="21"/>
          <w:szCs w:val="21"/>
          <w:lang w:eastAsia="uk-UA"/>
        </w:rPr>
        <w:t>.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card-header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50A1D32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border-bottom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2px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solid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#e5e7eb;</w:t>
      </w:r>
    </w:p>
    <w:p w14:paraId="6B2EE33F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padding-bottom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12px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00D0E4CC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margin-bottom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20px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68E611C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</w:p>
    <w:p w14:paraId="5D456E9D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4BB1687B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i/>
          <w:iCs/>
          <w:color w:val="5FB3B3"/>
          <w:sz w:val="21"/>
          <w:szCs w:val="21"/>
          <w:lang w:eastAsia="uk-UA"/>
        </w:rPr>
        <w:t>.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card-header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h2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700222A7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margin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1CF8570F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font-size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1.25rem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7E308D9F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color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var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--</w:t>
      </w:r>
      <w:proofErr w:type="spellStart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primary-color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);</w:t>
      </w:r>
    </w:p>
    <w:p w14:paraId="27B60F4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</w:p>
    <w:p w14:paraId="0E754D8C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452CA829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i/>
          <w:iCs/>
          <w:color w:val="5FB3B3"/>
          <w:sz w:val="21"/>
          <w:szCs w:val="21"/>
          <w:lang w:eastAsia="uk-UA"/>
        </w:rPr>
        <w:t>.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card-header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span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5D3BFE7D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font-size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0.875rem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619EFA31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color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#6b7280;</w:t>
      </w:r>
    </w:p>
    <w:p w14:paraId="2AF12283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display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block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7FC5C6F7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margin-top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4px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616EE797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</w:p>
    <w:p w14:paraId="76B7816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78ECBF7B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i/>
          <w:iCs/>
          <w:color w:val="5FB3B3"/>
          <w:sz w:val="21"/>
          <w:szCs w:val="21"/>
          <w:lang w:eastAsia="uk-UA"/>
        </w:rPr>
        <w:t>.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input-group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2D7ADB2E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margin-bottom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20px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5D37332C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display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flex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29B3196B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gap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10px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56E2F011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align-items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center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5B209FFB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</w:p>
    <w:p w14:paraId="0DA637EE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3CBC4D79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label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1EF4F4A6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font-weight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600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365A480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margin-right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5px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408A8944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</w:p>
    <w:p w14:paraId="1DC0C32E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070C8E83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input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[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type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"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number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"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]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07C3E00E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padding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8px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12px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00772FDD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border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1px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solid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#d1d5db;</w:t>
      </w:r>
    </w:p>
    <w:p w14:paraId="7773DC4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lastRenderedPageBreak/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border-radius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6px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32D70D21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width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60px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7F1F6EF2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font-size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1rem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73F03073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</w:p>
    <w:p w14:paraId="607F9367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1946B85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button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491B17AE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background-color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var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--</w:t>
      </w:r>
      <w:proofErr w:type="spellStart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success-color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);</w:t>
      </w:r>
    </w:p>
    <w:p w14:paraId="2F6856E3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color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white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50DA12C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border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none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590F9E6E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padding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10px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20px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473DD400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border-radius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6px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29FAEF60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cursor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pointer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1ABDF485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font-size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1rem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045A401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font-weight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600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1559D840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transition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>background-color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0.2s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32C9C892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width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100%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02206129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</w:p>
    <w:p w14:paraId="2F3C0663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2CCDC90D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button</w:t>
      </w:r>
      <w:r w:rsidRPr="00916F28">
        <w:rPr>
          <w:rFonts w:ascii="Consolas" w:eastAsia="Times New Roman" w:hAnsi="Consolas"/>
          <w:i/>
          <w:iCs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hover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6DA6D455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background-color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#15803d;</w:t>
      </w:r>
    </w:p>
    <w:p w14:paraId="342CAE33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</w:p>
    <w:p w14:paraId="3123B4F8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41E24AC9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button</w:t>
      </w:r>
      <w:r w:rsidRPr="00916F28">
        <w:rPr>
          <w:rFonts w:ascii="Consolas" w:eastAsia="Times New Roman" w:hAnsi="Consolas"/>
          <w:i/>
          <w:iCs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secondary-btn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215BDFCE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background-color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var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--</w:t>
      </w:r>
      <w:proofErr w:type="spellStart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primary-color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);</w:t>
      </w:r>
    </w:p>
    <w:p w14:paraId="5CA5B30F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margin-top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15px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5BD31C64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</w:p>
    <w:p w14:paraId="4CF50F47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button</w:t>
      </w:r>
      <w:r w:rsidRPr="00916F28">
        <w:rPr>
          <w:rFonts w:ascii="Consolas" w:eastAsia="Times New Roman" w:hAnsi="Consolas"/>
          <w:i/>
          <w:iCs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secondary-btn</w:t>
      </w:r>
      <w:r w:rsidRPr="00916F28">
        <w:rPr>
          <w:rFonts w:ascii="Consolas" w:eastAsia="Times New Roman" w:hAnsi="Consolas"/>
          <w:i/>
          <w:iCs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hover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705806A9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background-color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#1d4ed8;</w:t>
      </w:r>
    </w:p>
    <w:p w14:paraId="7C046280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</w:p>
    <w:p w14:paraId="4F43B1EC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730D9A73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i/>
          <w:iCs/>
          <w:color w:val="5FB3B3"/>
          <w:sz w:val="21"/>
          <w:szCs w:val="21"/>
          <w:lang w:eastAsia="uk-UA"/>
        </w:rPr>
        <w:t>.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result-box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6BEB274F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background-color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#ecfdf5;</w:t>
      </w:r>
    </w:p>
    <w:p w14:paraId="374FF384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border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1px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solid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#6ee7b7;</w:t>
      </w:r>
    </w:p>
    <w:p w14:paraId="113DE580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padding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15px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0E9A0B1D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border-radius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8px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46A90012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margin-top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20px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5C7496A4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text-align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center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7FC40530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</w:p>
    <w:p w14:paraId="1E080D0F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35E9AD6D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i/>
          <w:iCs/>
          <w:color w:val="5FB3B3"/>
          <w:sz w:val="21"/>
          <w:szCs w:val="21"/>
          <w:lang w:eastAsia="uk-UA"/>
        </w:rPr>
        <w:t>.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result-value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60AEF22E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font-size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2rem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328DC8C5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font-weight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700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045C034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color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var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--</w:t>
      </w:r>
      <w:proofErr w:type="spellStart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success-color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);</w:t>
      </w:r>
    </w:p>
    <w:p w14:paraId="58F6D991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</w:p>
    <w:p w14:paraId="1105658C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1715657B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table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2AE2ED50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lastRenderedPageBreak/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width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100%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5EB6D06E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border-collapse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collapse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2666F8E9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margin-top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20px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5767BA2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font-size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0.9rem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415DCDF3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</w:p>
    <w:p w14:paraId="46B2C44F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5321ED27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th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td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5793E4EE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border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1px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solid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#e5e7eb;</w:t>
      </w:r>
    </w:p>
    <w:p w14:paraId="5FC270A6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padding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8px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4168899D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text-align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center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627428CB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</w:p>
    <w:p w14:paraId="1D4DEF01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51D6CB7C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th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384930E2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background-color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#f9fafb;</w:t>
      </w:r>
    </w:p>
    <w:p w14:paraId="6AE529F6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font-weight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600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7487B6B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</w:p>
    <w:p w14:paraId="157A0139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048DA0BB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canvas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485BE22D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border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1px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solid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#e5e7eb;</w:t>
      </w:r>
    </w:p>
    <w:p w14:paraId="0800B3B0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border-radius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4px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1DFA2A86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background-color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#fff;</w:t>
      </w:r>
    </w:p>
    <w:p w14:paraId="213E2A60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margin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auto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68EC7A97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display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block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5327EB44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</w:p>
    <w:p w14:paraId="3D796592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753A7205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i/>
          <w:iCs/>
          <w:color w:val="5FB3B3"/>
          <w:sz w:val="21"/>
          <w:szCs w:val="21"/>
          <w:lang w:eastAsia="uk-UA"/>
        </w:rPr>
        <w:t>.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legend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5E351DCE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margin-top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15px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36C54892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font-size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0.85rem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497DCF9F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</w:p>
    <w:p w14:paraId="7A92E4A5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705A7EA2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i/>
          <w:iCs/>
          <w:color w:val="5FB3B3"/>
          <w:sz w:val="21"/>
          <w:szCs w:val="21"/>
          <w:lang w:eastAsia="uk-UA"/>
        </w:rPr>
        <w:t>.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legend-item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5AB8EDE2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display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flex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038AD9A3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align-items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center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00CBF03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margin-bottom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5px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2ACB826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</w:p>
    <w:p w14:paraId="5C56EFD4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0E3B7CC3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i/>
          <w:iCs/>
          <w:color w:val="5FB3B3"/>
          <w:sz w:val="21"/>
          <w:szCs w:val="21"/>
          <w:lang w:eastAsia="uk-UA"/>
        </w:rPr>
        <w:t>.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color-box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1B2DED74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width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12px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4BFB3FD9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height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12px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00CD5754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margin-right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8px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609BEFC8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border-radius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2px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594AA353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</w:p>
    <w:p w14:paraId="1F687A06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061E0DF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i/>
          <w:iCs/>
          <w:color w:val="5FB3B3"/>
          <w:sz w:val="21"/>
          <w:szCs w:val="21"/>
          <w:lang w:eastAsia="uk-UA"/>
        </w:rPr>
        <w:t>.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equations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4A0AE279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background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#f8fafc;</w:t>
      </w:r>
    </w:p>
    <w:p w14:paraId="1E9F0DB5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padding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10px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56DD92BF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lastRenderedPageBreak/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border-radius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6px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0D5399DC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font-family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monospace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5B4232AF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margin-top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10px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159F5265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FAC863"/>
          <w:sz w:val="21"/>
          <w:szCs w:val="21"/>
          <w:lang w:eastAsia="uk-UA"/>
        </w:rPr>
        <w:t>font-size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0.9rem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1C28B8F9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</w:p>
    <w:p w14:paraId="614CD87C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5C19F772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style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6B36A78E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head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2AC6D5F1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body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290A52FF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0C1ECF51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h1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>Лабораторна робота №1: Нейронна мережа XOR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h1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1503FF44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556486F4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class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main-container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"&gt;</w:t>
      </w:r>
    </w:p>
    <w:p w14:paraId="0C9A21C6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</w:p>
    <w:p w14:paraId="100E6853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class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card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"&gt;</w:t>
      </w:r>
    </w:p>
    <w:p w14:paraId="13C4DEE5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class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card-header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"&gt;</w:t>
      </w:r>
    </w:p>
    <w:p w14:paraId="02A7A726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h2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>Завдання №1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h2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74C419DE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span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>Реалізація обчислювального алгоритму (</w:t>
      </w:r>
      <w:proofErr w:type="spellStart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>Персептрон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span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22215B47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74B7867C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3FAF3F21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style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background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 xml:space="preserve">: #fffbe6; 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padding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 xml:space="preserve">: 10px; 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border-radius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 xml:space="preserve">: 6px; 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margin-bottom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 xml:space="preserve">: 20px; 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font-size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 xml:space="preserve">: 0.9rem; 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border-left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 xml:space="preserve">: 4px 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solid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 xml:space="preserve"> #fbbf24;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"&gt;</w:t>
      </w:r>
    </w:p>
    <w:p w14:paraId="4115A709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strong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>Логіка: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strong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XOR реалізується як композиція: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br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76B5DA22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em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  <w:proofErr w:type="spellStart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>Result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= OR(x1, x2) AND [NOT AND(x1, x2)]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em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397E50B3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3DEAB0B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6F8AB745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class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input-group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"&gt;</w:t>
      </w:r>
    </w:p>
    <w:p w14:paraId="37A5BAE4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6BFF9B29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label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for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inputX1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"&gt;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>x1: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label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47F06809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input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type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number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id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inputX1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min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max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1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value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"&gt;</w:t>
      </w:r>
    </w:p>
    <w:p w14:paraId="6CD3E9B9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18BA50D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3EBC6B60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label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for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inputX2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"&gt;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>x2: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label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5D7013D8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input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type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number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id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inputX2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min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max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1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value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1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"&gt;</w:t>
      </w:r>
    </w:p>
    <w:p w14:paraId="2FB63ABC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7CF7FC09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508CD8E2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46693A6E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button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onclick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calculateManualInput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()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"&gt;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>Обчислити (Запуск алгоритму)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button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4DF3701E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0F2106CB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class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result-box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"&gt;</w:t>
      </w:r>
    </w:p>
    <w:p w14:paraId="010E4FB3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>Фінальний результат (XOR):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1D14311D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id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finalOutput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class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result-value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"&gt;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>-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2AACEA06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469AA7E8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3628488F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h3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>Таблиця істинності (генерована):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h3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42746CDE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lastRenderedPageBreak/>
        <w:t xml:space="preserve">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table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07814F1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thead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06C452BE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tr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34A702A3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th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>x1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th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061D093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th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>x2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th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22F799A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th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>OR (y1)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th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0FCECCF4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th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>AND (y2)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th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0B9956FB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th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>XOR (</w:t>
      </w:r>
      <w:proofErr w:type="spellStart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>Res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th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14AA805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tr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6C0AB3C4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thead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719F5372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tbody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id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truthTableBody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"&gt;</w:t>
      </w:r>
    </w:p>
    <w:p w14:paraId="08513653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tbody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2E9DD603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table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7827EBFB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2E94F38C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235002F9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class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card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"&gt;</w:t>
      </w:r>
    </w:p>
    <w:p w14:paraId="4F8EDE60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class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card-header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"&gt;</w:t>
      </w:r>
    </w:p>
    <w:p w14:paraId="36F5F380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h2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>Завдання №2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h2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148B3B30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span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Двошаровий </w:t>
      </w:r>
      <w:proofErr w:type="spellStart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>персептрон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та візуалізація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span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3C6A5111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55B4CE98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146679C2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canvas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id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xorCanvas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width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400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height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400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"&gt;&lt;/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canvas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3A59C777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2145FEB8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class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equations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"&gt;</w:t>
      </w:r>
    </w:p>
    <w:p w14:paraId="15498E32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strong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>Рівняння прямих (межі нейронів):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strong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br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41E0D43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span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style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color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: #16a34a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"&gt;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>■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span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x1 + x2 - 0.5 = 0 (OR поріг)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br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693A9A85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span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style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color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: #9333ea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"&gt;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>■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span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x1 + x2 - 1.5 = 0 (AND поріг)</w:t>
      </w:r>
    </w:p>
    <w:p w14:paraId="0846DE46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21C9E3DF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59379D94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class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legend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"&gt;</w:t>
      </w:r>
    </w:p>
    <w:p w14:paraId="45A5201D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strong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>Пояснення графіку: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strong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6ACDE135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class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legend-item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"&gt;</w:t>
      </w:r>
    </w:p>
    <w:p w14:paraId="7745A4F0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class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color-box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style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background-color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: #ef4444;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"&gt;&lt;/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45D5809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span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>Червоні точки: Клас 0 (</w:t>
      </w:r>
      <w:proofErr w:type="spellStart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>False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>) - [0,0] та [1,1]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span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2AB35FB3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3E6B2201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class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legend-item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"&gt;</w:t>
      </w:r>
    </w:p>
    <w:p w14:paraId="2F04613F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class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color-box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style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background-color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: #2563eb;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"&gt;&lt;/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56138268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span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>Сині точки: Клас 1 (</w:t>
      </w:r>
      <w:proofErr w:type="spellStart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>True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>) - [0,1] та [1,0]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span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457EA56D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269D11AD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72BBF3D5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2F86385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button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class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secondary-btn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i/>
          <w:iCs/>
          <w:color w:val="BB80B3"/>
          <w:sz w:val="21"/>
          <w:szCs w:val="21"/>
          <w:lang w:eastAsia="uk-UA"/>
        </w:rPr>
        <w:t>onclick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="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drawGraph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()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"&gt;</w:t>
      </w:r>
      <w:proofErr w:type="spellStart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>Перегенерувати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точки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button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4B2CA5D8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0AE31E72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div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4613C020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7EBE54C0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    &lt;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script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66C654BD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function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stepFunction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v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61ADD4C3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return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v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?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64C83194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</w:p>
    <w:p w14:paraId="6F22D474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263D503E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function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neuronOR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x1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x2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193C15CB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let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v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*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x1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+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*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x2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-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0.5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311CDA39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return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stepFunction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v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3AEC8F81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</w:p>
    <w:p w14:paraId="204A16B1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55553B13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function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neuronAND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x1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x2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41C81946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let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v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*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x1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+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*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x2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-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1.5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347E764F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return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stepFunction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v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728D9368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</w:p>
    <w:p w14:paraId="3C5CED66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540C3C31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function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neuronXOR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y1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y2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746E1158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let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v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*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y1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+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(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-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)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*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y2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-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0.5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3D9C4C3D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return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stepFunction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v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30258FF6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</w:p>
    <w:p w14:paraId="2C109501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13310987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function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runNetwork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x1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x2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5B47426E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const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y1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neuronOR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x1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x2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 </w:t>
      </w:r>
    </w:p>
    <w:p w14:paraId="57CC4D40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const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y2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neuronAND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x1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x2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</w:p>
    <w:p w14:paraId="53BC818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const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res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neuronXOR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y1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y2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</w:p>
    <w:p w14:paraId="01C27D8D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return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y1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y2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res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};</w:t>
      </w:r>
    </w:p>
    <w:p w14:paraId="1D574BB6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</w:p>
    <w:p w14:paraId="39005585" w14:textId="77777777" w:rsidR="00916F28" w:rsidRPr="00916F28" w:rsidRDefault="00916F28" w:rsidP="00916F28">
      <w:pPr>
        <w:shd w:val="clear" w:color="auto" w:fill="0F1C23"/>
        <w:spacing w:after="24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5CDD95F9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function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calculateManualInput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()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3BCF5650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const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x1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parseFloat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document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getElementById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inputX1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value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1C2F0146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const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x2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parseFloat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document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getElementById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inputX2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value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52509579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</w:p>
    <w:p w14:paraId="788321E3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const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result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runNetwork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x1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x2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59B806FC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</w:p>
    <w:p w14:paraId="03F0E5C4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const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outputEl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document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getElementById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finalOutput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4BAB391D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outputEl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innerText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result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res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02BAEE1F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</w:p>
    <w:p w14:paraId="584DD3E8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outputEl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style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color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result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res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===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?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var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(--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primary-color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var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(--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danger-color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';</w:t>
      </w:r>
    </w:p>
    <w:p w14:paraId="3CC75169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</w:p>
    <w:p w14:paraId="458B09B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02010395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function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generateTruthTable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()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7BF32AE4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const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inputs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[[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]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[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]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[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]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[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]]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3AC15CC6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const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tbody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document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getElementById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truthTableBody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2710F0B9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tbody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innerHTML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'';</w:t>
      </w:r>
    </w:p>
    <w:p w14:paraId="4FEFA60C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37C20715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lastRenderedPageBreak/>
        <w:t xml:space="preserve">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inputs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forEach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proofErr w:type="spellStart"/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pair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=&gt;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2996799C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const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res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runNetwork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pair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[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]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pair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[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])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0CC42C5E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const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row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`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tr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&gt;</w:t>
      </w:r>
    </w:p>
    <w:p w14:paraId="5CE6CBB1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                    &lt;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td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&gt;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${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pair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[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]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&lt;/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td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&gt;</w:t>
      </w:r>
    </w:p>
    <w:p w14:paraId="1D213253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                    &lt;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td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&gt;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${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pair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[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]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&lt;/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td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&gt;</w:t>
      </w:r>
    </w:p>
    <w:p w14:paraId="1D9458A5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                    &lt;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td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&gt;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${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res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y1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&lt;/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td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&gt;</w:t>
      </w:r>
    </w:p>
    <w:p w14:paraId="5F197826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                    &lt;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td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&gt;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${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res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y2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&lt;/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td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&gt;</w:t>
      </w:r>
    </w:p>
    <w:p w14:paraId="6F232B35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                    &lt;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td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style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="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font-weight:bold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 xml:space="preserve">; 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color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${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res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res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===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?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blue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red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'}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"&gt;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${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res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res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&lt;/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td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&gt;</w:t>
      </w:r>
    </w:p>
    <w:p w14:paraId="333D958D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                &lt;/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tr</w:t>
      </w:r>
      <w:proofErr w:type="spellEnd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&gt;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`;</w:t>
      </w:r>
    </w:p>
    <w:p w14:paraId="5C9F2175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tbody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innerHTML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+=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row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5FD35A2C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4A372D90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</w:p>
    <w:p w14:paraId="41DBD683" w14:textId="77777777" w:rsidR="00916F28" w:rsidRPr="00916F28" w:rsidRDefault="00916F28" w:rsidP="00916F28">
      <w:pPr>
        <w:shd w:val="clear" w:color="auto" w:fill="0F1C23"/>
        <w:spacing w:after="24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29C13A54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function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drawGraph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()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74E78114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const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canvas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document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getElementById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xorCanvas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704FD0ED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const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canvas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getContext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2d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410F0D42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const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width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canvas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width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797C6BDF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const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height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canvas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height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3543547B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const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scale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300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</w:p>
    <w:p w14:paraId="730CBFEF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const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offsetX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50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4B2C1814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const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offsetY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350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</w:p>
    <w:p w14:paraId="75A4929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459907E5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clearRect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width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height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1AD0B00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52FE2CEC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function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toCanvas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y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7C0E49E6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    </w:t>
      </w:r>
      <w:proofErr w:type="spellStart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return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4B35F989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        </w:t>
      </w:r>
      <w:proofErr w:type="spellStart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px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offsetX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+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x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*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scale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</w:p>
    <w:p w14:paraId="70B2D5B5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        </w:t>
      </w:r>
      <w:proofErr w:type="spellStart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py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offsetY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-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y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*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scale</w:t>
      </w:r>
      <w:proofErr w:type="spellEnd"/>
    </w:p>
    <w:p w14:paraId="17BD71E6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};</w:t>
      </w:r>
    </w:p>
    <w:p w14:paraId="59C742D2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</w:p>
    <w:p w14:paraId="4C5B49F4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65310369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beginPath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245CB0F5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strokeStyle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#333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';</w:t>
      </w:r>
    </w:p>
    <w:p w14:paraId="12FD6A5E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lineWidth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2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1EE656F1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moveTo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offsetX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offsetY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05A21746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lineTo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offsetX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20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366382FD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moveTo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offsetX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offsetY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22A50458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lineTo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width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-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20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offsetY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2FA4750B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stroke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532AEF00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311FC232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font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 xml:space="preserve">14px 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Arial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";</w:t>
      </w:r>
    </w:p>
    <w:p w14:paraId="2A69C0EC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fillStyle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#000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";</w:t>
      </w:r>
    </w:p>
    <w:p w14:paraId="361ADF86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fillText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offsetX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-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15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offsetY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+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15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3FFDDD97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fillText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1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offsetX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+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scale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-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5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offsetY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+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20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i/>
          <w:iCs/>
          <w:color w:val="65737E"/>
          <w:sz w:val="21"/>
          <w:szCs w:val="21"/>
          <w:lang w:eastAsia="uk-UA"/>
        </w:rPr>
        <w:t>// x=1</w:t>
      </w:r>
    </w:p>
    <w:p w14:paraId="092AAF65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fillText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x1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width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-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30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offsetY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+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5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45975862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lastRenderedPageBreak/>
        <w:t xml:space="preserve">            </w:t>
      </w:r>
    </w:p>
    <w:p w14:paraId="5A268543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fillText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1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offsetX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-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20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offsetY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-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scale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+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5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i/>
          <w:iCs/>
          <w:color w:val="65737E"/>
          <w:sz w:val="21"/>
          <w:szCs w:val="21"/>
          <w:lang w:eastAsia="uk-UA"/>
        </w:rPr>
        <w:t>// y=1</w:t>
      </w:r>
    </w:p>
    <w:p w14:paraId="12D33721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fillText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x2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",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offsetX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-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20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4BF6B405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52650526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beginPath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08835AC6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strokeStyle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#16a34a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';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</w:p>
    <w:p w14:paraId="323E1AD9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lineWidth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3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1398C429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let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startOR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toCanvas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0.5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66AA1DC0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let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endOR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toCanvas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0.5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27444C2F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moveTo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startOR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px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startOR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py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022B5D1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lineTo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endOR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px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endOR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py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549F607F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stroke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0145CEDF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6E1DE640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beginPath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0C1709A9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strokeStyle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#9333ea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';</w:t>
      </w:r>
    </w:p>
    <w:p w14:paraId="6ADA4054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lineWidth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3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51E2CF99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let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startAND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toCanvas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0.5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</w:p>
    <w:p w14:paraId="05430ECE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let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endAND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toCanvas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0.5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</w:p>
    <w:p w14:paraId="789BAFB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let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farStart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toCanvas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0.3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1.2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07B169EF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let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farEnd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toCanvas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1.2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0.3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3C39B6F0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moveTo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farStart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px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farStart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py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0D2BE91C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lineTo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farEnd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px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farEnd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py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689A9B6E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stroke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0E49B703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3CFE9EB8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const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numPoints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200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</w:p>
    <w:p w14:paraId="0F1BCE44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</w:p>
    <w:p w14:paraId="38C4BCE1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for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let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i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i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numPoints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i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++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)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6E8EC3B9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let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randX1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Math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random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()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*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1.2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-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0.1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75F7950D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let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randX2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Math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random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()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*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1.2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-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0.1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361E15E0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3B39F97C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let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result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runNetwork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randX1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randX2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3A24CBFC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30B25665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let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pos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toCanvas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randX1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randX2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44A91DFC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26F0165A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beginPath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63965150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fillStyle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result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res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===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?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#2563eb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#ef4444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';</w:t>
      </w:r>
    </w:p>
    <w:p w14:paraId="18BA4301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   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arc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pos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px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pos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py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4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2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*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Math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PI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3CA94824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fill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4541718F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</w:p>
    <w:p w14:paraId="7AAE44AD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0A8D96DD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const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corners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[[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]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[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]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[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]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[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]]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74E1530E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corners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forEach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p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=&gt;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033C37D3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let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res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runNetwork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p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[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]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p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[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])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38365752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   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let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pos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toCanvas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p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[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]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p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[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])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17C0AB14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    </w:t>
      </w:r>
    </w:p>
    <w:p w14:paraId="556FD0EB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beginPath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3DAE991E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lastRenderedPageBreak/>
        <w:t xml:space="preserve">               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arc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pos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px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pos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py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8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0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,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2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*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Math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PI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6E34F441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strokeStyle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</w:t>
      </w:r>
      <w:proofErr w:type="spellStart"/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black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';</w:t>
      </w:r>
    </w:p>
    <w:p w14:paraId="008B5216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lineWidth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2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7BD8BBD4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fillStyle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res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res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===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EB9A6D"/>
          <w:sz w:val="21"/>
          <w:szCs w:val="21"/>
          <w:lang w:eastAsia="uk-UA"/>
        </w:rPr>
        <w:t>1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?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#2563eb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: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</w:t>
      </w:r>
      <w:r w:rsidRPr="00916F28">
        <w:rPr>
          <w:rFonts w:ascii="Consolas" w:eastAsia="Times New Roman" w:hAnsi="Consolas"/>
          <w:color w:val="99C794"/>
          <w:sz w:val="21"/>
          <w:szCs w:val="21"/>
          <w:lang w:eastAsia="uk-UA"/>
        </w:rPr>
        <w:t>#ef4444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';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 </w:t>
      </w:r>
    </w:p>
    <w:p w14:paraId="44AAA9CE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ctx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stroke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62411787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7630921F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</w:t>
      </w:r>
    </w:p>
    <w:p w14:paraId="4062A7AC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23C7476E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    </w:t>
      </w:r>
      <w:proofErr w:type="spellStart"/>
      <w:r w:rsidRPr="00916F28">
        <w:rPr>
          <w:rFonts w:ascii="Consolas" w:eastAsia="Times New Roman" w:hAnsi="Consolas"/>
          <w:color w:val="CDD3DE"/>
          <w:sz w:val="21"/>
          <w:szCs w:val="21"/>
          <w:lang w:eastAsia="uk-UA"/>
        </w:rPr>
        <w:t>window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.</w:t>
      </w:r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onload</w:t>
      </w:r>
      <w:proofErr w:type="spellEnd"/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=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proofErr w:type="spellStart"/>
      <w:r w:rsidRPr="00916F28">
        <w:rPr>
          <w:rFonts w:ascii="Consolas" w:eastAsia="Times New Roman" w:hAnsi="Consolas"/>
          <w:color w:val="C5A5C5"/>
          <w:sz w:val="21"/>
          <w:szCs w:val="21"/>
          <w:lang w:eastAsia="uk-UA"/>
        </w:rPr>
        <w:t>function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()</w:t>
      </w: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{</w:t>
      </w:r>
    </w:p>
    <w:p w14:paraId="2F0C078D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generateTruthTable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7B8A75B9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    </w:t>
      </w:r>
      <w:proofErr w:type="spellStart"/>
      <w:r w:rsidRPr="00916F28">
        <w:rPr>
          <w:rFonts w:ascii="Consolas" w:eastAsia="Times New Roman" w:hAnsi="Consolas"/>
          <w:color w:val="5A9BCF"/>
          <w:sz w:val="21"/>
          <w:szCs w:val="21"/>
          <w:lang w:eastAsia="uk-UA"/>
        </w:rPr>
        <w:t>drawGraph</w:t>
      </w:r>
      <w:proofErr w:type="spellEnd"/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>()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;</w:t>
      </w:r>
    </w:p>
    <w:p w14:paraId="09D341AE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D8DEE9"/>
          <w:sz w:val="21"/>
          <w:szCs w:val="21"/>
          <w:lang w:eastAsia="uk-UA"/>
        </w:rPr>
        <w:t xml:space="preserve">    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};</w:t>
      </w:r>
    </w:p>
    <w:p w14:paraId="088B7347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</w:p>
    <w:p w14:paraId="68D20DB5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FFFFFF"/>
          <w:sz w:val="21"/>
          <w:szCs w:val="21"/>
          <w:lang w:eastAsia="uk-UA"/>
        </w:rPr>
        <w:t xml:space="preserve">    </w:t>
      </w: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script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5D64CB51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body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7ED8D836" w14:textId="77777777" w:rsidR="00916F28" w:rsidRPr="00916F28" w:rsidRDefault="00916F28" w:rsidP="00916F28">
      <w:pPr>
        <w:shd w:val="clear" w:color="auto" w:fill="0F1C23"/>
        <w:spacing w:after="0" w:line="285" w:lineRule="atLeast"/>
        <w:rPr>
          <w:rFonts w:ascii="Consolas" w:eastAsia="Times New Roman" w:hAnsi="Consolas"/>
          <w:color w:val="FFFFFF"/>
          <w:sz w:val="21"/>
          <w:szCs w:val="21"/>
          <w:lang w:eastAsia="uk-UA"/>
        </w:rPr>
      </w:pPr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&lt;/</w:t>
      </w:r>
      <w:proofErr w:type="spellStart"/>
      <w:r w:rsidRPr="00916F28">
        <w:rPr>
          <w:rFonts w:ascii="Consolas" w:eastAsia="Times New Roman" w:hAnsi="Consolas"/>
          <w:color w:val="ED6F7D"/>
          <w:sz w:val="21"/>
          <w:szCs w:val="21"/>
          <w:lang w:eastAsia="uk-UA"/>
        </w:rPr>
        <w:t>html</w:t>
      </w:r>
      <w:proofErr w:type="spellEnd"/>
      <w:r w:rsidRPr="00916F28">
        <w:rPr>
          <w:rFonts w:ascii="Consolas" w:eastAsia="Times New Roman" w:hAnsi="Consolas"/>
          <w:color w:val="5FB3B3"/>
          <w:sz w:val="21"/>
          <w:szCs w:val="21"/>
          <w:lang w:eastAsia="uk-UA"/>
        </w:rPr>
        <w:t>&gt;</w:t>
      </w:r>
    </w:p>
    <w:p w14:paraId="6620523D" w14:textId="1E9320B7" w:rsidR="00916F28" w:rsidRPr="00916F28" w:rsidRDefault="00916F28" w:rsidP="00916F28">
      <w:pPr>
        <w:spacing w:after="0" w:line="360" w:lineRule="auto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916F28">
        <w:rPr>
          <w:rFonts w:ascii="Times New Roman" w:hAnsi="Times New Roman"/>
          <w:b/>
          <w:sz w:val="28"/>
          <w:szCs w:val="28"/>
        </w:rPr>
        <w:t>Висновок:</w:t>
      </w:r>
      <w:r>
        <w:rPr>
          <w:rFonts w:ascii="Times New Roman" w:hAnsi="Times New Roman"/>
          <w:bCs/>
          <w:sz w:val="28"/>
          <w:szCs w:val="28"/>
        </w:rPr>
        <w:t xml:space="preserve"> Ми дослідили математичну модель нейрона.</w:t>
      </w:r>
    </w:p>
    <w:sectPr w:rsidR="00916F28" w:rsidRPr="00916F28" w:rsidSect="00916F28">
      <w:headerReference w:type="default" r:id="rId10"/>
      <w:headerReference w:type="first" r:id="rId11"/>
      <w:pgSz w:w="11906" w:h="16838"/>
      <w:pgMar w:top="50" w:right="567" w:bottom="2694" w:left="1418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47039E" w14:textId="77777777" w:rsidR="008F19D5" w:rsidRDefault="008F19D5">
      <w:r>
        <w:separator/>
      </w:r>
    </w:p>
  </w:endnote>
  <w:endnote w:type="continuationSeparator" w:id="0">
    <w:p w14:paraId="4BD921C8" w14:textId="77777777" w:rsidR="008F19D5" w:rsidRDefault="008F1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A6286" w14:textId="77777777" w:rsidR="008F19D5" w:rsidRDefault="008F19D5">
      <w:r>
        <w:separator/>
      </w:r>
    </w:p>
  </w:footnote>
  <w:footnote w:type="continuationSeparator" w:id="0">
    <w:p w14:paraId="10408326" w14:textId="77777777" w:rsidR="008F19D5" w:rsidRDefault="008F19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E988F" w14:textId="77777777" w:rsidR="00326D2B" w:rsidRDefault="00326D2B">
    <w:pPr>
      <w:pStyle w:val="a3"/>
    </w:pPr>
    <w:r>
      <w:rPr>
        <w:noProof/>
        <w:sz w:val="20"/>
        <w:lang w:eastAsia="uk-UA"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1A85795" wp14:editId="2C3CDDF0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591C9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1C2B20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A3494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14C36B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70B88F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2589B5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68C203" w14:textId="30E16A94" w:rsidR="00326D2B" w:rsidRDefault="00326D2B">
                            <w:pPr>
                              <w:pStyle w:val="a5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3E0570">
                              <w:rPr>
                                <w:rStyle w:val="a6"/>
                                <w:rFonts w:ascii="Times New Roman" w:hAnsi="Times New Roman"/>
                                <w:i w:val="0"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AA7048" w14:textId="2FA6AC50" w:rsidR="00326D2B" w:rsidRPr="002609CF" w:rsidRDefault="00A801BF" w:rsidP="00B2143E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</w:pPr>
                            <w:r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ЖИТОМИРСЬКА ПОЛІТЕХНІКА</w:t>
                            </w:r>
                            <w:r w:rsidR="00414ECC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B2143E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20</w:t>
                            </w:r>
                            <w:r w:rsidR="00414ECC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.12</w:t>
                            </w:r>
                            <w:r w:rsidR="002609CF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1</w:t>
                            </w:r>
                            <w:r w:rsidR="00414ECC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.10.000 –</w:t>
                            </w:r>
                            <w:r w:rsidR="003E0570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14ECC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Лр.1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A85795" id="Group 1" o:spid="_x0000_s1026" style="position:absolute;margin-left:56.25pt;margin-top:19.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2B591C9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61C2B20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0AA3494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014C36B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E70B88F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222589B5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1E68C203" w14:textId="30E16A94" w:rsidR="00326D2B" w:rsidRDefault="00326D2B">
                      <w:pPr>
                        <w:pStyle w:val="a5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instrText xml:space="preserve"> PAGE </w:instrTex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3E0570">
                        <w:rPr>
                          <w:rStyle w:val="a6"/>
                          <w:rFonts w:ascii="Times New Roman" w:hAnsi="Times New Roman"/>
                          <w:i w:val="0"/>
                          <w:noProof/>
                          <w:sz w:val="24"/>
                          <w:szCs w:val="24"/>
                          <w:lang w:val="ru-RU"/>
                        </w:rPr>
                        <w:t>2</w: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86;width:11075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7BAA7048" w14:textId="2FA6AC50" w:rsidR="00326D2B" w:rsidRPr="002609CF" w:rsidRDefault="00A801BF" w:rsidP="00B2143E">
                      <w:pPr>
                        <w:pStyle w:val="a5"/>
                        <w:jc w:val="center"/>
                        <w:rPr>
                          <w:rFonts w:ascii="Calibri" w:hAnsi="Calibri"/>
                          <w:sz w:val="24"/>
                          <w:szCs w:val="24"/>
                        </w:rPr>
                      </w:pPr>
                      <w:r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ЖИТОМИРСЬКА ПОЛІТЕХНІКА</w:t>
                      </w:r>
                      <w:r w:rsidR="00414ECC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B2143E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20</w:t>
                      </w:r>
                      <w:r w:rsidR="00414ECC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.12</w:t>
                      </w:r>
                      <w:r w:rsidR="002609CF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1</w:t>
                      </w:r>
                      <w:r w:rsidR="00414ECC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.10.000 –</w:t>
                      </w:r>
                      <w:r w:rsidR="003E0570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 </w:t>
                      </w:r>
                      <w:r w:rsidR="00414ECC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Лр.1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4B136" w14:textId="77777777" w:rsidR="00326D2B" w:rsidRPr="0080663F" w:rsidRDefault="00326D2B" w:rsidP="009F131C">
    <w:pPr>
      <w:pStyle w:val="1"/>
      <w:rPr>
        <w:rFonts w:ascii="Times New Roman" w:hAnsi="Times New Roman" w:cs="Times New Roman"/>
        <w:sz w:val="28"/>
        <w:szCs w:val="28"/>
        <w:lang w:val="ru-RU"/>
      </w:rPr>
    </w:pPr>
    <w:r w:rsidRPr="00651D76">
      <w:rPr>
        <w:rFonts w:ascii="Times New Roman" w:hAnsi="Times New Roman" w:cs="Times New Roman"/>
        <w:noProof/>
        <w:lang w:eastAsia="uk-UA"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3C203A03" wp14:editId="3B5E4A67">
              <wp:simplePos x="0" y="0"/>
              <wp:positionH relativeFrom="page">
                <wp:posOffset>706755</wp:posOffset>
              </wp:positionH>
              <wp:positionV relativeFrom="page">
                <wp:posOffset>249555</wp:posOffset>
              </wp:positionV>
              <wp:extent cx="6588760" cy="10189210"/>
              <wp:effectExtent l="0" t="0" r="21590" b="21590"/>
              <wp:wrapNone/>
              <wp:docPr id="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" name="Line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C79500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B6AFD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4FF824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80FD8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2317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BAC566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D8F8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385ED4" w14:textId="09C21C15" w:rsidR="00326D2B" w:rsidRPr="002609CF" w:rsidRDefault="00C05CB7" w:rsidP="00B66788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szCs w:val="28"/>
                              </w:rPr>
                            </w:pPr>
                            <w:r w:rsidRPr="002609CF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ЖИТОМИРСЬКА ПОЛІТЕХНІКА</w:t>
                            </w:r>
                            <w:r w:rsidR="005F7A49" w:rsidRPr="002609CF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="00C95106" w:rsidRPr="002609CF">
                              <w:rPr>
                                <w:rFonts w:ascii="Calibri" w:hAnsi="Calibri"/>
                                <w:szCs w:val="28"/>
                              </w:rPr>
                              <w:t>2</w:t>
                            </w:r>
                            <w:r w:rsidR="003E0570" w:rsidRPr="002609CF">
                              <w:rPr>
                                <w:rFonts w:ascii="Calibri" w:hAnsi="Calibri"/>
                                <w:szCs w:val="28"/>
                              </w:rPr>
                              <w:t>1</w:t>
                            </w:r>
                            <w:r w:rsidR="005F7A49" w:rsidRPr="002609CF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="003E0570" w:rsidRPr="002609CF">
                              <w:rPr>
                                <w:rFonts w:ascii="Calibri" w:hAnsi="Calibri"/>
                                <w:szCs w:val="28"/>
                              </w:rPr>
                              <w:t>12</w:t>
                            </w:r>
                            <w:r w:rsidR="002609CF">
                              <w:rPr>
                                <w:rFonts w:ascii="Calibri" w:hAnsi="Calibri"/>
                                <w:szCs w:val="28"/>
                              </w:rPr>
                              <w:t>1</w:t>
                            </w:r>
                            <w:r w:rsidR="005F7A49" w:rsidRPr="002609CF">
                              <w:rPr>
                                <w:rFonts w:ascii="Calibri" w:hAnsi="Calibri"/>
                                <w:szCs w:val="28"/>
                              </w:rPr>
                              <w:t>.10.000 –</w:t>
                            </w:r>
                            <w:r w:rsidR="003E0570" w:rsidRPr="002609CF">
                              <w:rPr>
                                <w:rFonts w:ascii="Calibri" w:hAnsi="Calibri"/>
                                <w:szCs w:val="28"/>
                              </w:rPr>
                              <w:t xml:space="preserve"> </w:t>
                            </w:r>
                            <w:r w:rsidR="00414ECC" w:rsidRPr="002609CF">
                              <w:rPr>
                                <w:rFonts w:ascii="Calibri" w:hAnsi="Calibri"/>
                                <w:szCs w:val="28"/>
                              </w:rPr>
                              <w:t>Лр.1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50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00DF74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818907" w14:textId="2EE99561" w:rsidR="00326D2B" w:rsidRPr="002609CF" w:rsidRDefault="002609CF" w:rsidP="00B66788">
                              <w:pPr>
                                <w:rPr>
                                  <w:i/>
                                  <w:sz w:val="18"/>
                                  <w:lang w:val="ru-RU"/>
                                </w:rPr>
                              </w:pPr>
                              <w:r w:rsidRPr="002609CF">
                                <w:rPr>
                                  <w:i/>
                                  <w:sz w:val="18"/>
                                  <w:lang w:val="ru-RU"/>
                                </w:rPr>
                                <w:t>Ломоносов І.О.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56E9D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8D7260" w14:textId="4B3AB197" w:rsidR="00326D2B" w:rsidRPr="002609CF" w:rsidRDefault="002609CF" w:rsidP="00B66788">
                              <w:pPr>
                                <w:pStyle w:val="a5"/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 w:rsidRPr="002609CF"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Маєвський</w:t>
                              </w:r>
                              <w:proofErr w:type="spellEnd"/>
                              <w:r w:rsidRPr="002609CF"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 xml:space="preserve"> О.В.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60F2E1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546CE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0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E7C173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A55872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3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06911A" w14:textId="77777777" w:rsidR="00326D2B" w:rsidRDefault="002638A5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Зав.каф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CFC644" w14:textId="77777777" w:rsidR="00326D2B" w:rsidRPr="002638A5" w:rsidRDefault="002638A5" w:rsidP="00B66788">
                              <w:pPr>
                                <w:pStyle w:val="a5"/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 w:rsidRPr="002638A5"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  <w:t>Єфіменко</w:t>
                              </w:r>
                              <w:proofErr w:type="spellEnd"/>
                              <w:r w:rsidRPr="002638A5"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  <w:t xml:space="preserve"> А.А.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1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F6568A" w14:textId="77777777" w:rsidR="00326D2B" w:rsidRPr="00A9614E" w:rsidRDefault="00414ECC" w:rsidP="00954BE3">
                            <w:pPr>
                              <w:pStyle w:val="a5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pPr>
                            <w:r w:rsidRPr="00A9614E">
                              <w:t>Звіт з лабораторної роботи №1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4F2A4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48D2B" w14:textId="38A44BF2" w:rsidR="00326D2B" w:rsidRDefault="003E0570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</w:t>
                            </w:r>
                            <w:r w:rsidR="00326D2B">
                              <w:rPr>
                                <w:sz w:val="18"/>
                              </w:rPr>
                              <w:t>р</w:t>
                            </w:r>
                            <w:r>
                              <w:rPr>
                                <w:sz w:val="18"/>
                              </w:rPr>
                              <w:t>к</w:t>
                            </w:r>
                            <w:r w:rsidR="00326D2B">
                              <w:rPr>
                                <w:sz w:val="18"/>
                              </w:rPr>
                              <w:t>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ED5046" w14:textId="77777777" w:rsidR="00326D2B" w:rsidRPr="002F6B72" w:rsidRDefault="00326D2B" w:rsidP="00B66788">
                            <w:pPr>
                              <w:pStyle w:val="a5"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AC5898" w14:textId="18136BA2" w:rsidR="00326D2B" w:rsidRPr="002609CF" w:rsidRDefault="00B86DBA" w:rsidP="00311F95">
                            <w:pPr>
                              <w:pStyle w:val="a5"/>
                              <w:jc w:val="center"/>
                              <w:rPr>
                                <w:rFonts w:ascii="Arial" w:hAnsi="Arial"/>
                                <w:sz w:val="32"/>
                                <w:szCs w:val="18"/>
                              </w:rPr>
                            </w:pPr>
                            <w:r w:rsidRPr="002609CF">
                              <w:rPr>
                                <w:rFonts w:ascii="Arial" w:hAnsi="Arial"/>
                                <w:sz w:val="32"/>
                                <w:szCs w:val="18"/>
                              </w:rPr>
                              <w:t>ФІКТ</w:t>
                            </w:r>
                            <w:r w:rsidRPr="002609CF">
                              <w:rPr>
                                <w:rFonts w:ascii="Times New Roman" w:hAnsi="Times New Roman"/>
                                <w:sz w:val="32"/>
                                <w:szCs w:val="18"/>
                              </w:rPr>
                              <w:t>,</w:t>
                            </w:r>
                            <w:r w:rsidRPr="002609CF">
                              <w:rPr>
                                <w:rFonts w:ascii="Arial" w:hAnsi="Arial"/>
                                <w:sz w:val="32"/>
                                <w:szCs w:val="18"/>
                              </w:rPr>
                              <w:t xml:space="preserve"> гр. </w:t>
                            </w:r>
                            <w:r w:rsidR="002609CF" w:rsidRPr="002609CF">
                              <w:rPr>
                                <w:rFonts w:ascii="Arial" w:hAnsi="Arial"/>
                                <w:sz w:val="32"/>
                                <w:szCs w:val="18"/>
                              </w:rPr>
                              <w:t>ІПЗ-22-4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203A03" id="Group 21" o:spid="_x0000_s1046" style="position:absolute;margin-left:55.65pt;margin-top:19.65pt;width:518.8pt;height:802.3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4C79500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D3B6AFD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84FF824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280FD8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72317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7BBAC566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29D8F8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01385ED4" w14:textId="09C21C15" w:rsidR="00326D2B" w:rsidRPr="002609CF" w:rsidRDefault="00C05CB7" w:rsidP="00B66788">
                      <w:pPr>
                        <w:pStyle w:val="a5"/>
                        <w:jc w:val="center"/>
                        <w:rPr>
                          <w:rFonts w:ascii="Calibri" w:hAnsi="Calibri"/>
                          <w:szCs w:val="28"/>
                        </w:rPr>
                      </w:pPr>
                      <w:r w:rsidRPr="002609CF">
                        <w:rPr>
                          <w:rFonts w:ascii="Calibri" w:hAnsi="Calibri"/>
                          <w:szCs w:val="28"/>
                          <w:lang w:val="ru-RU"/>
                        </w:rPr>
                        <w:t>ЖИТОМИРСЬКА ПОЛІТЕХНІКА</w:t>
                      </w:r>
                      <w:r w:rsidR="005F7A49" w:rsidRPr="002609CF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="00C95106" w:rsidRPr="002609CF">
                        <w:rPr>
                          <w:rFonts w:ascii="Calibri" w:hAnsi="Calibri"/>
                          <w:szCs w:val="28"/>
                        </w:rPr>
                        <w:t>2</w:t>
                      </w:r>
                      <w:r w:rsidR="003E0570" w:rsidRPr="002609CF">
                        <w:rPr>
                          <w:rFonts w:ascii="Calibri" w:hAnsi="Calibri"/>
                          <w:szCs w:val="28"/>
                        </w:rPr>
                        <w:t>1</w:t>
                      </w:r>
                      <w:r w:rsidR="005F7A49" w:rsidRPr="002609CF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="003E0570" w:rsidRPr="002609CF">
                        <w:rPr>
                          <w:rFonts w:ascii="Calibri" w:hAnsi="Calibri"/>
                          <w:szCs w:val="28"/>
                        </w:rPr>
                        <w:t>12</w:t>
                      </w:r>
                      <w:r w:rsidR="002609CF">
                        <w:rPr>
                          <w:rFonts w:ascii="Calibri" w:hAnsi="Calibri"/>
                          <w:szCs w:val="28"/>
                        </w:rPr>
                        <w:t>1</w:t>
                      </w:r>
                      <w:r w:rsidR="005F7A49" w:rsidRPr="002609CF">
                        <w:rPr>
                          <w:rFonts w:ascii="Calibri" w:hAnsi="Calibri"/>
                          <w:szCs w:val="28"/>
                        </w:rPr>
                        <w:t>.10.000 –</w:t>
                      </w:r>
                      <w:r w:rsidR="003E0570" w:rsidRPr="002609CF">
                        <w:rPr>
                          <w:rFonts w:ascii="Calibri" w:hAnsi="Calibri"/>
                          <w:szCs w:val="28"/>
                        </w:rPr>
                        <w:t xml:space="preserve"> </w:t>
                      </w:r>
                      <w:r w:rsidR="00414ECC" w:rsidRPr="002609CF">
                        <w:rPr>
                          <w:rFonts w:ascii="Calibri" w:hAnsi="Calibri"/>
                          <w:szCs w:val="28"/>
                        </w:rPr>
                        <w:t>Лр.1</w:t>
                      </w: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<v:textbox inset="1pt,1pt,1pt,1pt">
                    <w:txbxContent>
                      <w:p w14:paraId="4B00DF74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9818907" w14:textId="2EE99561" w:rsidR="00326D2B" w:rsidRPr="002609CF" w:rsidRDefault="002609CF" w:rsidP="00B66788">
                        <w:pPr>
                          <w:rPr>
                            <w:i/>
                            <w:sz w:val="18"/>
                            <w:lang w:val="ru-RU"/>
                          </w:rPr>
                        </w:pPr>
                        <w:r w:rsidRPr="002609CF">
                          <w:rPr>
                            <w:i/>
                            <w:sz w:val="18"/>
                            <w:lang w:val="ru-RU"/>
                          </w:rPr>
                          <w:t>Ломоносов І.О.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3756E9D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778D7260" w14:textId="4B3AB197" w:rsidR="00326D2B" w:rsidRPr="002609CF" w:rsidRDefault="002609CF" w:rsidP="00B66788">
                        <w:pPr>
                          <w:pStyle w:val="a5"/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</w:pPr>
                        <w:proofErr w:type="spellStart"/>
                        <w:r w:rsidRPr="002609CF"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Маєвський</w:t>
                        </w:r>
                        <w:proofErr w:type="spellEnd"/>
                        <w:r w:rsidRPr="002609CF"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 xml:space="preserve"> О.В.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82;height:309" coordsize="2033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A60F2E1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3" o:spid="_x0000_s1078" style="position:absolute;left:961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7C0546CE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  <v:textbox inset="1pt,1pt,1pt,1pt">
                    <w:txbxContent>
                      <w:p w14:paraId="79E7C173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<v:textbox inset="1pt,1pt,1pt,1pt">
                    <w:txbxContent>
                      <w:p w14:paraId="42A55872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  <v:textbox inset="1pt,1pt,1pt,1pt">
                    <w:txbxContent>
                      <w:p w14:paraId="7506911A" w14:textId="77777777" w:rsidR="00326D2B" w:rsidRDefault="002638A5" w:rsidP="00B66788">
                        <w:pPr>
                          <w:pStyle w:val="a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Зав.каф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<v:textbox inset="1pt,1pt,1pt,1pt">
                    <w:txbxContent>
                      <w:p w14:paraId="58CFC644" w14:textId="77777777" w:rsidR="00326D2B" w:rsidRPr="002638A5" w:rsidRDefault="002638A5" w:rsidP="00B66788">
                        <w:pPr>
                          <w:pStyle w:val="a5"/>
                          <w:rPr>
                            <w:rFonts w:ascii="Journal" w:hAnsi="Journal"/>
                            <w:i w:val="0"/>
                            <w:sz w:val="18"/>
                          </w:rPr>
                        </w:pPr>
                        <w:proofErr w:type="spellStart"/>
                        <w:r w:rsidRPr="002638A5">
                          <w:rPr>
                            <w:rFonts w:ascii="Journal" w:hAnsi="Journal"/>
                            <w:i w:val="0"/>
                            <w:sz w:val="18"/>
                          </w:rPr>
                          <w:t>Єфіменко</w:t>
                        </w:r>
                        <w:proofErr w:type="spellEnd"/>
                        <w:r w:rsidRPr="002638A5">
                          <w:rPr>
                            <w:rFonts w:ascii="Journal" w:hAnsi="Journal"/>
                            <w:i w:val="0"/>
                            <w:sz w:val="18"/>
                          </w:rPr>
                          <w:t xml:space="preserve"> А.А.</w:t>
                        </w: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rect id="Rectangle 61" o:spid="_x0000_s1086" style="position:absolute;left:7760;top:18561;width:6292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38F6568A" w14:textId="77777777" w:rsidR="00326D2B" w:rsidRPr="00A9614E" w:rsidRDefault="00414ECC" w:rsidP="00954BE3">
                      <w:pPr>
                        <w:pStyle w:val="a5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</w:rPr>
                      </w:pPr>
                      <w:r w:rsidRPr="00A9614E">
                        <w:t>Звіт з лабораторної роботи №1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F4F2A4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5DA48D2B" w14:textId="38A44BF2" w:rsidR="00326D2B" w:rsidRDefault="003E0570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</w:t>
                      </w:r>
                      <w:r w:rsidR="00326D2B">
                        <w:rPr>
                          <w:sz w:val="18"/>
                        </w:rPr>
                        <w:t>р</w:t>
                      </w:r>
                      <w:r>
                        <w:rPr>
                          <w:sz w:val="18"/>
                        </w:rPr>
                        <w:t>к</w:t>
                      </w:r>
                      <w:r w:rsidR="00326D2B">
                        <w:rPr>
                          <w:sz w:val="18"/>
                        </w:rPr>
                        <w:t>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03ED5046" w14:textId="77777777" w:rsidR="00326D2B" w:rsidRPr="002F6B72" w:rsidRDefault="00326D2B" w:rsidP="00B66788">
                      <w:pPr>
                        <w:pStyle w:val="a5"/>
                        <w:jc w:val="center"/>
                        <w:rPr>
                          <w:iCs/>
                          <w:sz w:val="18"/>
                        </w:rPr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rect id="Rectangle 70" o:spid="_x0000_s1095" style="position:absolute;left:14295;top:19221;width:560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FAC5898" w14:textId="18136BA2" w:rsidR="00326D2B" w:rsidRPr="002609CF" w:rsidRDefault="00B86DBA" w:rsidP="00311F95">
                      <w:pPr>
                        <w:pStyle w:val="a5"/>
                        <w:jc w:val="center"/>
                        <w:rPr>
                          <w:rFonts w:ascii="Arial" w:hAnsi="Arial"/>
                          <w:sz w:val="32"/>
                          <w:szCs w:val="18"/>
                        </w:rPr>
                      </w:pPr>
                      <w:r w:rsidRPr="002609CF">
                        <w:rPr>
                          <w:rFonts w:ascii="Arial" w:hAnsi="Arial"/>
                          <w:sz w:val="32"/>
                          <w:szCs w:val="18"/>
                        </w:rPr>
                        <w:t>ФІКТ</w:t>
                      </w:r>
                      <w:r w:rsidRPr="002609CF">
                        <w:rPr>
                          <w:rFonts w:ascii="Times New Roman" w:hAnsi="Times New Roman"/>
                          <w:sz w:val="32"/>
                          <w:szCs w:val="18"/>
                        </w:rPr>
                        <w:t>,</w:t>
                      </w:r>
                      <w:r w:rsidRPr="002609CF">
                        <w:rPr>
                          <w:rFonts w:ascii="Arial" w:hAnsi="Arial"/>
                          <w:sz w:val="32"/>
                          <w:szCs w:val="18"/>
                        </w:rPr>
                        <w:t xml:space="preserve"> гр. </w:t>
                      </w:r>
                      <w:r w:rsidR="002609CF" w:rsidRPr="002609CF">
                        <w:rPr>
                          <w:rFonts w:ascii="Arial" w:hAnsi="Arial"/>
                          <w:sz w:val="32"/>
                          <w:szCs w:val="18"/>
                        </w:rPr>
                        <w:t>ІПЗ-22-4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41BB"/>
    <w:multiLevelType w:val="hybridMultilevel"/>
    <w:tmpl w:val="000026E9"/>
    <w:lvl w:ilvl="0" w:tplc="000001EB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F90"/>
    <w:multiLevelType w:val="hybridMultilevel"/>
    <w:tmpl w:val="00001649"/>
    <w:lvl w:ilvl="0" w:tplc="00006DF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5AF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3CC36A5"/>
    <w:multiLevelType w:val="hybridMultilevel"/>
    <w:tmpl w:val="922E8E1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B01B94"/>
    <w:multiLevelType w:val="hybridMultilevel"/>
    <w:tmpl w:val="89DAEF3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3024045F"/>
    <w:multiLevelType w:val="hybridMultilevel"/>
    <w:tmpl w:val="A986037E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5" w15:restartNumberingAfterBreak="0">
    <w:nsid w:val="327A209E"/>
    <w:multiLevelType w:val="hybridMultilevel"/>
    <w:tmpl w:val="11ECFDE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336263A3"/>
    <w:multiLevelType w:val="hybridMultilevel"/>
    <w:tmpl w:val="3F5AC95C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7" w15:restartNumberingAfterBreak="0">
    <w:nsid w:val="48854FF6"/>
    <w:multiLevelType w:val="hybridMultilevel"/>
    <w:tmpl w:val="203297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DF56BD2"/>
    <w:multiLevelType w:val="hybridMultilevel"/>
    <w:tmpl w:val="43C2C21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525A1ACC"/>
    <w:multiLevelType w:val="hybridMultilevel"/>
    <w:tmpl w:val="68F4B47E"/>
    <w:lvl w:ilvl="0" w:tplc="C2DAA4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27418F"/>
    <w:multiLevelType w:val="hybridMultilevel"/>
    <w:tmpl w:val="85464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C10284"/>
    <w:multiLevelType w:val="hybridMultilevel"/>
    <w:tmpl w:val="853E12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4C29AF"/>
    <w:multiLevelType w:val="hybridMultilevel"/>
    <w:tmpl w:val="F6D26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E5096D"/>
    <w:multiLevelType w:val="hybridMultilevel"/>
    <w:tmpl w:val="0BC60D50"/>
    <w:lvl w:ilvl="0" w:tplc="041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0"/>
  </w:num>
  <w:num w:numId="5">
    <w:abstractNumId w:val="11"/>
  </w:num>
  <w:num w:numId="6">
    <w:abstractNumId w:val="5"/>
  </w:num>
  <w:num w:numId="7">
    <w:abstractNumId w:val="3"/>
  </w:num>
  <w:num w:numId="8">
    <w:abstractNumId w:val="9"/>
  </w:num>
  <w:num w:numId="9">
    <w:abstractNumId w:val="8"/>
  </w:num>
  <w:num w:numId="10">
    <w:abstractNumId w:val="2"/>
  </w:num>
  <w:num w:numId="11">
    <w:abstractNumId w:val="10"/>
  </w:num>
  <w:num w:numId="12">
    <w:abstractNumId w:val="12"/>
  </w:num>
  <w:num w:numId="13">
    <w:abstractNumId w:val="7"/>
  </w:num>
  <w:num w:numId="14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6788"/>
    <w:rsid w:val="000009C3"/>
    <w:rsid w:val="000011E4"/>
    <w:rsid w:val="00003304"/>
    <w:rsid w:val="00007207"/>
    <w:rsid w:val="00010C72"/>
    <w:rsid w:val="00016C4E"/>
    <w:rsid w:val="00022744"/>
    <w:rsid w:val="00032079"/>
    <w:rsid w:val="00037AAE"/>
    <w:rsid w:val="00040786"/>
    <w:rsid w:val="0004617D"/>
    <w:rsid w:val="0005325B"/>
    <w:rsid w:val="00065D0A"/>
    <w:rsid w:val="000663E4"/>
    <w:rsid w:val="00067E52"/>
    <w:rsid w:val="000733AE"/>
    <w:rsid w:val="0007391D"/>
    <w:rsid w:val="00080607"/>
    <w:rsid w:val="000806C9"/>
    <w:rsid w:val="00082DDA"/>
    <w:rsid w:val="000904F3"/>
    <w:rsid w:val="00090E3B"/>
    <w:rsid w:val="00096498"/>
    <w:rsid w:val="000B0280"/>
    <w:rsid w:val="000B368B"/>
    <w:rsid w:val="000B5891"/>
    <w:rsid w:val="000B6153"/>
    <w:rsid w:val="000B6D0F"/>
    <w:rsid w:val="000C5159"/>
    <w:rsid w:val="000C5C39"/>
    <w:rsid w:val="000D2C0A"/>
    <w:rsid w:val="000E57FF"/>
    <w:rsid w:val="000F12CA"/>
    <w:rsid w:val="000F2684"/>
    <w:rsid w:val="000F7DC9"/>
    <w:rsid w:val="0011226C"/>
    <w:rsid w:val="00113BC9"/>
    <w:rsid w:val="001169D0"/>
    <w:rsid w:val="00122665"/>
    <w:rsid w:val="00122766"/>
    <w:rsid w:val="00125EC3"/>
    <w:rsid w:val="00131316"/>
    <w:rsid w:val="00135E9D"/>
    <w:rsid w:val="001379D8"/>
    <w:rsid w:val="00145FA5"/>
    <w:rsid w:val="0015702C"/>
    <w:rsid w:val="001601C0"/>
    <w:rsid w:val="001604A2"/>
    <w:rsid w:val="001638E4"/>
    <w:rsid w:val="001B3921"/>
    <w:rsid w:val="001B3F8C"/>
    <w:rsid w:val="001B7F3D"/>
    <w:rsid w:val="001C0B7D"/>
    <w:rsid w:val="001C133B"/>
    <w:rsid w:val="001C283F"/>
    <w:rsid w:val="001D0306"/>
    <w:rsid w:val="001D1CB5"/>
    <w:rsid w:val="001E6442"/>
    <w:rsid w:val="00200C8D"/>
    <w:rsid w:val="002033DA"/>
    <w:rsid w:val="00211AF6"/>
    <w:rsid w:val="002151B1"/>
    <w:rsid w:val="00220A87"/>
    <w:rsid w:val="00221EF8"/>
    <w:rsid w:val="00236856"/>
    <w:rsid w:val="00245CE6"/>
    <w:rsid w:val="00246C40"/>
    <w:rsid w:val="002600DB"/>
    <w:rsid w:val="00260199"/>
    <w:rsid w:val="002609CF"/>
    <w:rsid w:val="002638A5"/>
    <w:rsid w:val="00265C70"/>
    <w:rsid w:val="002667BF"/>
    <w:rsid w:val="0027502A"/>
    <w:rsid w:val="00276271"/>
    <w:rsid w:val="00276D97"/>
    <w:rsid w:val="00287D22"/>
    <w:rsid w:val="002975BB"/>
    <w:rsid w:val="002A23DD"/>
    <w:rsid w:val="002A6790"/>
    <w:rsid w:val="002C00EB"/>
    <w:rsid w:val="002C0734"/>
    <w:rsid w:val="002C2CAA"/>
    <w:rsid w:val="002C6A4E"/>
    <w:rsid w:val="002D359F"/>
    <w:rsid w:val="002D42F1"/>
    <w:rsid w:val="002D72D9"/>
    <w:rsid w:val="002E7FC3"/>
    <w:rsid w:val="002F06E9"/>
    <w:rsid w:val="002F197E"/>
    <w:rsid w:val="002F46A5"/>
    <w:rsid w:val="002F6B72"/>
    <w:rsid w:val="00303712"/>
    <w:rsid w:val="003040CE"/>
    <w:rsid w:val="003118D9"/>
    <w:rsid w:val="00311F95"/>
    <w:rsid w:val="003120BA"/>
    <w:rsid w:val="00312313"/>
    <w:rsid w:val="003163F4"/>
    <w:rsid w:val="00317E3D"/>
    <w:rsid w:val="0032266F"/>
    <w:rsid w:val="00323DB1"/>
    <w:rsid w:val="00326D2B"/>
    <w:rsid w:val="003275ED"/>
    <w:rsid w:val="00327A67"/>
    <w:rsid w:val="00333F7F"/>
    <w:rsid w:val="003364A1"/>
    <w:rsid w:val="003414CF"/>
    <w:rsid w:val="00355B87"/>
    <w:rsid w:val="0036430A"/>
    <w:rsid w:val="00366C82"/>
    <w:rsid w:val="00377078"/>
    <w:rsid w:val="00381734"/>
    <w:rsid w:val="00385D68"/>
    <w:rsid w:val="00386451"/>
    <w:rsid w:val="00386DD4"/>
    <w:rsid w:val="003979FE"/>
    <w:rsid w:val="00397B54"/>
    <w:rsid w:val="003A32E4"/>
    <w:rsid w:val="003A4D47"/>
    <w:rsid w:val="003A6D99"/>
    <w:rsid w:val="003B2DB3"/>
    <w:rsid w:val="003B4B06"/>
    <w:rsid w:val="003B5078"/>
    <w:rsid w:val="003B6CE9"/>
    <w:rsid w:val="003C3807"/>
    <w:rsid w:val="003C70C8"/>
    <w:rsid w:val="003D0A01"/>
    <w:rsid w:val="003D3952"/>
    <w:rsid w:val="003D5947"/>
    <w:rsid w:val="003E0570"/>
    <w:rsid w:val="003E6120"/>
    <w:rsid w:val="003E6E94"/>
    <w:rsid w:val="003E6F39"/>
    <w:rsid w:val="003E719E"/>
    <w:rsid w:val="003F161E"/>
    <w:rsid w:val="003F2ABB"/>
    <w:rsid w:val="003F7A5A"/>
    <w:rsid w:val="004004BC"/>
    <w:rsid w:val="0040372A"/>
    <w:rsid w:val="004101F4"/>
    <w:rsid w:val="004105F2"/>
    <w:rsid w:val="00414ECC"/>
    <w:rsid w:val="00417AF4"/>
    <w:rsid w:val="0042016E"/>
    <w:rsid w:val="00424CB3"/>
    <w:rsid w:val="004272B3"/>
    <w:rsid w:val="00431CE9"/>
    <w:rsid w:val="004335A1"/>
    <w:rsid w:val="00441D33"/>
    <w:rsid w:val="004428A5"/>
    <w:rsid w:val="00454D51"/>
    <w:rsid w:val="004573EE"/>
    <w:rsid w:val="00473FC9"/>
    <w:rsid w:val="00482385"/>
    <w:rsid w:val="0048324E"/>
    <w:rsid w:val="004935B2"/>
    <w:rsid w:val="004953D0"/>
    <w:rsid w:val="004A2797"/>
    <w:rsid w:val="004A37BB"/>
    <w:rsid w:val="004B2FA3"/>
    <w:rsid w:val="004B732E"/>
    <w:rsid w:val="004C359E"/>
    <w:rsid w:val="004C7EE5"/>
    <w:rsid w:val="004D4022"/>
    <w:rsid w:val="004E3941"/>
    <w:rsid w:val="004E4084"/>
    <w:rsid w:val="004E7D69"/>
    <w:rsid w:val="005001D2"/>
    <w:rsid w:val="00501644"/>
    <w:rsid w:val="00506BCB"/>
    <w:rsid w:val="00511AE4"/>
    <w:rsid w:val="00511D00"/>
    <w:rsid w:val="00512BD1"/>
    <w:rsid w:val="00514614"/>
    <w:rsid w:val="00525897"/>
    <w:rsid w:val="00530562"/>
    <w:rsid w:val="00532F0B"/>
    <w:rsid w:val="00540B21"/>
    <w:rsid w:val="005422A1"/>
    <w:rsid w:val="005453C2"/>
    <w:rsid w:val="00565C41"/>
    <w:rsid w:val="00567D1E"/>
    <w:rsid w:val="005A20E1"/>
    <w:rsid w:val="005A2112"/>
    <w:rsid w:val="005A45E1"/>
    <w:rsid w:val="005D422A"/>
    <w:rsid w:val="005E3725"/>
    <w:rsid w:val="005E6DEE"/>
    <w:rsid w:val="005F747D"/>
    <w:rsid w:val="005F7A49"/>
    <w:rsid w:val="006000F9"/>
    <w:rsid w:val="0060196C"/>
    <w:rsid w:val="0060519B"/>
    <w:rsid w:val="00615CBE"/>
    <w:rsid w:val="00617F80"/>
    <w:rsid w:val="00620937"/>
    <w:rsid w:val="006219FD"/>
    <w:rsid w:val="00623075"/>
    <w:rsid w:val="00624750"/>
    <w:rsid w:val="00624799"/>
    <w:rsid w:val="006470A2"/>
    <w:rsid w:val="00651D76"/>
    <w:rsid w:val="0066143A"/>
    <w:rsid w:val="00662CAD"/>
    <w:rsid w:val="00681C05"/>
    <w:rsid w:val="00685982"/>
    <w:rsid w:val="006861A5"/>
    <w:rsid w:val="00686EA5"/>
    <w:rsid w:val="0068773B"/>
    <w:rsid w:val="006908EF"/>
    <w:rsid w:val="00691B92"/>
    <w:rsid w:val="006965FB"/>
    <w:rsid w:val="00696902"/>
    <w:rsid w:val="006B0D46"/>
    <w:rsid w:val="006C359C"/>
    <w:rsid w:val="006C7040"/>
    <w:rsid w:val="006D195A"/>
    <w:rsid w:val="006D6136"/>
    <w:rsid w:val="006E21D8"/>
    <w:rsid w:val="006F30A5"/>
    <w:rsid w:val="006F6F54"/>
    <w:rsid w:val="007131A7"/>
    <w:rsid w:val="007204D3"/>
    <w:rsid w:val="00723BB9"/>
    <w:rsid w:val="0072667C"/>
    <w:rsid w:val="00735DB1"/>
    <w:rsid w:val="007431A9"/>
    <w:rsid w:val="007508BA"/>
    <w:rsid w:val="00763D44"/>
    <w:rsid w:val="007729DF"/>
    <w:rsid w:val="00780A5D"/>
    <w:rsid w:val="007844F4"/>
    <w:rsid w:val="00784A72"/>
    <w:rsid w:val="007860ED"/>
    <w:rsid w:val="0079448A"/>
    <w:rsid w:val="00795654"/>
    <w:rsid w:val="007A1824"/>
    <w:rsid w:val="007A6392"/>
    <w:rsid w:val="007A765F"/>
    <w:rsid w:val="007B3129"/>
    <w:rsid w:val="007B4933"/>
    <w:rsid w:val="007C18C6"/>
    <w:rsid w:val="007C4928"/>
    <w:rsid w:val="007C4CA0"/>
    <w:rsid w:val="007C74D5"/>
    <w:rsid w:val="007E696E"/>
    <w:rsid w:val="007F0DA4"/>
    <w:rsid w:val="007F33B8"/>
    <w:rsid w:val="007F7069"/>
    <w:rsid w:val="00804E4B"/>
    <w:rsid w:val="0080663F"/>
    <w:rsid w:val="008109C2"/>
    <w:rsid w:val="008130D5"/>
    <w:rsid w:val="00813ABA"/>
    <w:rsid w:val="00823CF7"/>
    <w:rsid w:val="0082592A"/>
    <w:rsid w:val="00831415"/>
    <w:rsid w:val="008328CC"/>
    <w:rsid w:val="008330DA"/>
    <w:rsid w:val="008330DD"/>
    <w:rsid w:val="00834D72"/>
    <w:rsid w:val="00835602"/>
    <w:rsid w:val="0084172C"/>
    <w:rsid w:val="00845DD4"/>
    <w:rsid w:val="00852FFA"/>
    <w:rsid w:val="00856560"/>
    <w:rsid w:val="00862F78"/>
    <w:rsid w:val="00872C33"/>
    <w:rsid w:val="00880C42"/>
    <w:rsid w:val="00891FC2"/>
    <w:rsid w:val="00892EAE"/>
    <w:rsid w:val="008A4C80"/>
    <w:rsid w:val="008B5588"/>
    <w:rsid w:val="008C11F3"/>
    <w:rsid w:val="008C274D"/>
    <w:rsid w:val="008D133E"/>
    <w:rsid w:val="008D7844"/>
    <w:rsid w:val="008E14C9"/>
    <w:rsid w:val="008E4026"/>
    <w:rsid w:val="008F19D5"/>
    <w:rsid w:val="008F1BD6"/>
    <w:rsid w:val="008F2371"/>
    <w:rsid w:val="008F4BF9"/>
    <w:rsid w:val="00903619"/>
    <w:rsid w:val="0090432C"/>
    <w:rsid w:val="00905E29"/>
    <w:rsid w:val="00906114"/>
    <w:rsid w:val="00906C2F"/>
    <w:rsid w:val="00906C54"/>
    <w:rsid w:val="00907536"/>
    <w:rsid w:val="00907D61"/>
    <w:rsid w:val="00907ED9"/>
    <w:rsid w:val="00910DE3"/>
    <w:rsid w:val="00911092"/>
    <w:rsid w:val="00911193"/>
    <w:rsid w:val="0091162F"/>
    <w:rsid w:val="00916F28"/>
    <w:rsid w:val="00922CCA"/>
    <w:rsid w:val="00923505"/>
    <w:rsid w:val="00933C7E"/>
    <w:rsid w:val="00941C18"/>
    <w:rsid w:val="00954BE3"/>
    <w:rsid w:val="00965083"/>
    <w:rsid w:val="00965B99"/>
    <w:rsid w:val="0096748F"/>
    <w:rsid w:val="00967867"/>
    <w:rsid w:val="009708A8"/>
    <w:rsid w:val="0097220A"/>
    <w:rsid w:val="009761BC"/>
    <w:rsid w:val="00976624"/>
    <w:rsid w:val="0098006A"/>
    <w:rsid w:val="0098295E"/>
    <w:rsid w:val="00986F5B"/>
    <w:rsid w:val="009A4C0E"/>
    <w:rsid w:val="009B6EC7"/>
    <w:rsid w:val="009C5BD1"/>
    <w:rsid w:val="009C675D"/>
    <w:rsid w:val="009D2E52"/>
    <w:rsid w:val="009D35A6"/>
    <w:rsid w:val="009D40FD"/>
    <w:rsid w:val="009D555D"/>
    <w:rsid w:val="009D710D"/>
    <w:rsid w:val="009E4C33"/>
    <w:rsid w:val="009F131C"/>
    <w:rsid w:val="009F2452"/>
    <w:rsid w:val="009F44ED"/>
    <w:rsid w:val="009F7A31"/>
    <w:rsid w:val="00A002D3"/>
    <w:rsid w:val="00A04A26"/>
    <w:rsid w:val="00A0643F"/>
    <w:rsid w:val="00A159B5"/>
    <w:rsid w:val="00A222BA"/>
    <w:rsid w:val="00A23E05"/>
    <w:rsid w:val="00A240D6"/>
    <w:rsid w:val="00A26D2B"/>
    <w:rsid w:val="00A272EA"/>
    <w:rsid w:val="00A31C24"/>
    <w:rsid w:val="00A35CFB"/>
    <w:rsid w:val="00A370AC"/>
    <w:rsid w:val="00A46E86"/>
    <w:rsid w:val="00A47C33"/>
    <w:rsid w:val="00A5546A"/>
    <w:rsid w:val="00A56360"/>
    <w:rsid w:val="00A64208"/>
    <w:rsid w:val="00A65BE9"/>
    <w:rsid w:val="00A71A59"/>
    <w:rsid w:val="00A764DE"/>
    <w:rsid w:val="00A801BF"/>
    <w:rsid w:val="00A81B45"/>
    <w:rsid w:val="00A8766E"/>
    <w:rsid w:val="00A9018D"/>
    <w:rsid w:val="00A91C16"/>
    <w:rsid w:val="00A92B43"/>
    <w:rsid w:val="00A93C50"/>
    <w:rsid w:val="00A9496F"/>
    <w:rsid w:val="00A9614E"/>
    <w:rsid w:val="00A96FF1"/>
    <w:rsid w:val="00AA1465"/>
    <w:rsid w:val="00AB074F"/>
    <w:rsid w:val="00AB782D"/>
    <w:rsid w:val="00AC0C81"/>
    <w:rsid w:val="00AC5470"/>
    <w:rsid w:val="00AC59DC"/>
    <w:rsid w:val="00AC70EB"/>
    <w:rsid w:val="00AF1D01"/>
    <w:rsid w:val="00B042D0"/>
    <w:rsid w:val="00B2143E"/>
    <w:rsid w:val="00B21463"/>
    <w:rsid w:val="00B22B1C"/>
    <w:rsid w:val="00B32898"/>
    <w:rsid w:val="00B3461B"/>
    <w:rsid w:val="00B361D4"/>
    <w:rsid w:val="00B40106"/>
    <w:rsid w:val="00B42382"/>
    <w:rsid w:val="00B46756"/>
    <w:rsid w:val="00B50000"/>
    <w:rsid w:val="00B5051F"/>
    <w:rsid w:val="00B56020"/>
    <w:rsid w:val="00B5726F"/>
    <w:rsid w:val="00B66788"/>
    <w:rsid w:val="00B67897"/>
    <w:rsid w:val="00B70771"/>
    <w:rsid w:val="00B746D5"/>
    <w:rsid w:val="00B75271"/>
    <w:rsid w:val="00B75835"/>
    <w:rsid w:val="00B81CF2"/>
    <w:rsid w:val="00B845BD"/>
    <w:rsid w:val="00B868A0"/>
    <w:rsid w:val="00B86DBA"/>
    <w:rsid w:val="00B909E9"/>
    <w:rsid w:val="00B91413"/>
    <w:rsid w:val="00BB667E"/>
    <w:rsid w:val="00BC2EE4"/>
    <w:rsid w:val="00BC33E5"/>
    <w:rsid w:val="00BC3473"/>
    <w:rsid w:val="00BC73F0"/>
    <w:rsid w:val="00BD1C54"/>
    <w:rsid w:val="00BD2A90"/>
    <w:rsid w:val="00BD312C"/>
    <w:rsid w:val="00BE29DC"/>
    <w:rsid w:val="00BE6860"/>
    <w:rsid w:val="00BE79E8"/>
    <w:rsid w:val="00BF0518"/>
    <w:rsid w:val="00BF4078"/>
    <w:rsid w:val="00BF666E"/>
    <w:rsid w:val="00BF7C16"/>
    <w:rsid w:val="00C04EA7"/>
    <w:rsid w:val="00C05CB7"/>
    <w:rsid w:val="00C06CB3"/>
    <w:rsid w:val="00C10B0F"/>
    <w:rsid w:val="00C1722F"/>
    <w:rsid w:val="00C21BD2"/>
    <w:rsid w:val="00C27558"/>
    <w:rsid w:val="00C32DBF"/>
    <w:rsid w:val="00C3563B"/>
    <w:rsid w:val="00C44231"/>
    <w:rsid w:val="00C47DBE"/>
    <w:rsid w:val="00C517CB"/>
    <w:rsid w:val="00C65061"/>
    <w:rsid w:val="00C656A0"/>
    <w:rsid w:val="00C818DE"/>
    <w:rsid w:val="00C85E63"/>
    <w:rsid w:val="00C8603C"/>
    <w:rsid w:val="00C92A0B"/>
    <w:rsid w:val="00C95106"/>
    <w:rsid w:val="00CA241D"/>
    <w:rsid w:val="00CA3359"/>
    <w:rsid w:val="00CA6A3C"/>
    <w:rsid w:val="00CA6E59"/>
    <w:rsid w:val="00CA7BDA"/>
    <w:rsid w:val="00CB128E"/>
    <w:rsid w:val="00CB55EB"/>
    <w:rsid w:val="00CB67D8"/>
    <w:rsid w:val="00CB78F2"/>
    <w:rsid w:val="00CC2F30"/>
    <w:rsid w:val="00CD02D8"/>
    <w:rsid w:val="00CD7D33"/>
    <w:rsid w:val="00CE2BDB"/>
    <w:rsid w:val="00CE3F71"/>
    <w:rsid w:val="00CE7837"/>
    <w:rsid w:val="00CE7886"/>
    <w:rsid w:val="00CF1354"/>
    <w:rsid w:val="00CF1B98"/>
    <w:rsid w:val="00D07D29"/>
    <w:rsid w:val="00D12DAA"/>
    <w:rsid w:val="00D22594"/>
    <w:rsid w:val="00D40102"/>
    <w:rsid w:val="00D4116C"/>
    <w:rsid w:val="00D76515"/>
    <w:rsid w:val="00D843A0"/>
    <w:rsid w:val="00D85745"/>
    <w:rsid w:val="00D86870"/>
    <w:rsid w:val="00D9398B"/>
    <w:rsid w:val="00DA5908"/>
    <w:rsid w:val="00DC364C"/>
    <w:rsid w:val="00DC4471"/>
    <w:rsid w:val="00DC45F2"/>
    <w:rsid w:val="00DD4CAF"/>
    <w:rsid w:val="00DE1ACC"/>
    <w:rsid w:val="00DE1AEF"/>
    <w:rsid w:val="00DF189B"/>
    <w:rsid w:val="00DF53AD"/>
    <w:rsid w:val="00DF53B9"/>
    <w:rsid w:val="00DF5C55"/>
    <w:rsid w:val="00DF7A47"/>
    <w:rsid w:val="00E01025"/>
    <w:rsid w:val="00E10B0C"/>
    <w:rsid w:val="00E170FC"/>
    <w:rsid w:val="00E2262E"/>
    <w:rsid w:val="00E46FB5"/>
    <w:rsid w:val="00E50895"/>
    <w:rsid w:val="00E50DCF"/>
    <w:rsid w:val="00E53AC5"/>
    <w:rsid w:val="00E57033"/>
    <w:rsid w:val="00E673BB"/>
    <w:rsid w:val="00E71B4C"/>
    <w:rsid w:val="00E9429B"/>
    <w:rsid w:val="00EA009D"/>
    <w:rsid w:val="00EA1262"/>
    <w:rsid w:val="00EA2023"/>
    <w:rsid w:val="00EA3249"/>
    <w:rsid w:val="00EA52EB"/>
    <w:rsid w:val="00EA5ADE"/>
    <w:rsid w:val="00EA73B0"/>
    <w:rsid w:val="00EB5B61"/>
    <w:rsid w:val="00EC112C"/>
    <w:rsid w:val="00EC4169"/>
    <w:rsid w:val="00EC43D8"/>
    <w:rsid w:val="00EC5D2D"/>
    <w:rsid w:val="00ED3172"/>
    <w:rsid w:val="00ED766B"/>
    <w:rsid w:val="00EE618E"/>
    <w:rsid w:val="00EE78BC"/>
    <w:rsid w:val="00EF2415"/>
    <w:rsid w:val="00EF5F30"/>
    <w:rsid w:val="00F15231"/>
    <w:rsid w:val="00F17459"/>
    <w:rsid w:val="00F20479"/>
    <w:rsid w:val="00F2189D"/>
    <w:rsid w:val="00F3405A"/>
    <w:rsid w:val="00F615BF"/>
    <w:rsid w:val="00F62A91"/>
    <w:rsid w:val="00F62F59"/>
    <w:rsid w:val="00F63918"/>
    <w:rsid w:val="00F66247"/>
    <w:rsid w:val="00F678FC"/>
    <w:rsid w:val="00F704CD"/>
    <w:rsid w:val="00F71435"/>
    <w:rsid w:val="00F72A9C"/>
    <w:rsid w:val="00F80F7D"/>
    <w:rsid w:val="00F874F6"/>
    <w:rsid w:val="00F923F7"/>
    <w:rsid w:val="00F93D4C"/>
    <w:rsid w:val="00F94F15"/>
    <w:rsid w:val="00F958E1"/>
    <w:rsid w:val="00F96C97"/>
    <w:rsid w:val="00FA3A42"/>
    <w:rsid w:val="00FB353D"/>
    <w:rsid w:val="00FB7C21"/>
    <w:rsid w:val="00FC0E64"/>
    <w:rsid w:val="00FD02BA"/>
    <w:rsid w:val="00FD15B2"/>
    <w:rsid w:val="00FE313A"/>
    <w:rsid w:val="00FF0F48"/>
    <w:rsid w:val="00FF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54B9F6C"/>
  <w15:docId w15:val="{AAD4388C-D459-4F2E-B43C-AF909460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29DF"/>
    <w:pPr>
      <w:spacing w:after="200" w:line="276" w:lineRule="auto"/>
    </w:pPr>
    <w:rPr>
      <w:rFonts w:ascii="Calibri" w:eastAsia="Calibri" w:hAnsi="Calibri"/>
      <w:sz w:val="22"/>
      <w:szCs w:val="22"/>
      <w:lang w:val="uk-UA" w:eastAsia="en-US"/>
    </w:rPr>
  </w:style>
  <w:style w:type="paragraph" w:styleId="1">
    <w:name w:val="heading 1"/>
    <w:basedOn w:val="a"/>
    <w:next w:val="a"/>
    <w:link w:val="10"/>
    <w:qFormat/>
    <w:rsid w:val="008109C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3">
    <w:name w:val="heading 3"/>
    <w:basedOn w:val="a"/>
    <w:next w:val="a"/>
    <w:link w:val="30"/>
    <w:qFormat/>
    <w:rsid w:val="009D71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customStyle="1" w:styleId="a5">
    <w:name w:val="Чертежный"/>
    <w:pPr>
      <w:jc w:val="both"/>
    </w:pPr>
    <w:rPr>
      <w:rFonts w:ascii="ISOCPEUR" w:hAnsi="ISOCPEUR"/>
      <w:i/>
      <w:sz w:val="28"/>
      <w:lang w:val="uk-UA"/>
    </w:rPr>
  </w:style>
  <w:style w:type="character" w:styleId="a6">
    <w:name w:val="page number"/>
    <w:basedOn w:val="a0"/>
    <w:semiHidden/>
  </w:style>
  <w:style w:type="table" w:styleId="a7">
    <w:name w:val="Table Grid"/>
    <w:basedOn w:val="a1"/>
    <w:uiPriority w:val="59"/>
    <w:rsid w:val="00B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AA1465"/>
  </w:style>
  <w:style w:type="character" w:styleId="a8">
    <w:name w:val="Hyperlink"/>
    <w:uiPriority w:val="99"/>
    <w:semiHidden/>
    <w:unhideWhenUsed/>
    <w:rsid w:val="00AA146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AA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AA1465"/>
    <w:rPr>
      <w:rFonts w:ascii="Courier New" w:hAnsi="Courier New" w:cs="Courier New"/>
    </w:rPr>
  </w:style>
  <w:style w:type="character" w:customStyle="1" w:styleId="kw2">
    <w:name w:val="kw2"/>
    <w:rsid w:val="00AA1465"/>
  </w:style>
  <w:style w:type="character" w:customStyle="1" w:styleId="br0">
    <w:name w:val="br0"/>
    <w:rsid w:val="00AA1465"/>
  </w:style>
  <w:style w:type="character" w:customStyle="1" w:styleId="sy4">
    <w:name w:val="sy4"/>
    <w:rsid w:val="00AA1465"/>
  </w:style>
  <w:style w:type="character" w:customStyle="1" w:styleId="comulti">
    <w:name w:val="comulti"/>
    <w:rsid w:val="00AA1465"/>
  </w:style>
  <w:style w:type="character" w:customStyle="1" w:styleId="kw4">
    <w:name w:val="kw4"/>
    <w:rsid w:val="00AA1465"/>
  </w:style>
  <w:style w:type="character" w:customStyle="1" w:styleId="co1">
    <w:name w:val="co1"/>
    <w:rsid w:val="008D133E"/>
  </w:style>
  <w:style w:type="character" w:customStyle="1" w:styleId="sy2">
    <w:name w:val="sy2"/>
    <w:rsid w:val="008D133E"/>
  </w:style>
  <w:style w:type="character" w:customStyle="1" w:styleId="sy1">
    <w:name w:val="sy1"/>
    <w:rsid w:val="008D133E"/>
  </w:style>
  <w:style w:type="character" w:customStyle="1" w:styleId="kw3">
    <w:name w:val="kw3"/>
    <w:rsid w:val="008D133E"/>
  </w:style>
  <w:style w:type="character" w:customStyle="1" w:styleId="nu0">
    <w:name w:val="nu0"/>
    <w:rsid w:val="008D133E"/>
  </w:style>
  <w:style w:type="character" w:customStyle="1" w:styleId="st0">
    <w:name w:val="st0"/>
    <w:rsid w:val="008D133E"/>
  </w:style>
  <w:style w:type="character" w:customStyle="1" w:styleId="es5">
    <w:name w:val="es5"/>
    <w:rsid w:val="008D133E"/>
  </w:style>
  <w:style w:type="paragraph" w:styleId="a9">
    <w:name w:val="List Paragraph"/>
    <w:basedOn w:val="a"/>
    <w:uiPriority w:val="34"/>
    <w:qFormat/>
    <w:rsid w:val="004E4084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72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7729DF"/>
    <w:rPr>
      <w:rFonts w:ascii="Tahoma" w:eastAsia="Calibri" w:hAnsi="Tahoma" w:cs="Tahoma"/>
      <w:sz w:val="16"/>
      <w:szCs w:val="16"/>
      <w:lang w:val="uk-UA" w:eastAsia="en-US"/>
    </w:rPr>
  </w:style>
  <w:style w:type="character" w:customStyle="1" w:styleId="scode">
    <w:name w:val="s_code"/>
    <w:basedOn w:val="a0"/>
    <w:rsid w:val="007F7069"/>
  </w:style>
  <w:style w:type="character" w:customStyle="1" w:styleId="spelle">
    <w:name w:val="spelle"/>
    <w:basedOn w:val="a0"/>
    <w:rsid w:val="007F7069"/>
  </w:style>
  <w:style w:type="character" w:customStyle="1" w:styleId="grame">
    <w:name w:val="grame"/>
    <w:basedOn w:val="a0"/>
    <w:rsid w:val="007F7069"/>
  </w:style>
  <w:style w:type="character" w:styleId="ac">
    <w:name w:val="Emphasis"/>
    <w:qFormat/>
    <w:rsid w:val="005E3725"/>
    <w:rPr>
      <w:i/>
      <w:iCs/>
    </w:rPr>
  </w:style>
  <w:style w:type="paragraph" w:styleId="ad">
    <w:name w:val="Normal (Web)"/>
    <w:basedOn w:val="a"/>
    <w:uiPriority w:val="99"/>
    <w:unhideWhenUsed/>
    <w:rsid w:val="00D4010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rsid w:val="008109C2"/>
    <w:rPr>
      <w:rFonts w:ascii="Arial" w:hAnsi="Arial" w:cs="Arial"/>
      <w:b/>
      <w:bCs/>
      <w:kern w:val="32"/>
      <w:sz w:val="32"/>
      <w:szCs w:val="32"/>
      <w:lang w:val="uk-UA"/>
    </w:rPr>
  </w:style>
  <w:style w:type="paragraph" w:styleId="ae">
    <w:name w:val="Body Text Indent"/>
    <w:basedOn w:val="a"/>
    <w:link w:val="af"/>
    <w:rsid w:val="008109C2"/>
    <w:pPr>
      <w:spacing w:after="0" w:line="240" w:lineRule="auto"/>
      <w:ind w:firstLine="85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">
    <w:name w:val="Основний текст з відступом Знак"/>
    <w:basedOn w:val="a0"/>
    <w:link w:val="ae"/>
    <w:rsid w:val="008109C2"/>
    <w:rPr>
      <w:sz w:val="24"/>
      <w:szCs w:val="24"/>
      <w:lang w:val="uk-UA"/>
    </w:rPr>
  </w:style>
  <w:style w:type="paragraph" w:styleId="af0">
    <w:name w:val="No Spacing"/>
    <w:uiPriority w:val="1"/>
    <w:qFormat/>
    <w:rsid w:val="005E6DE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rsid w:val="009D710D"/>
    <w:rPr>
      <w:rFonts w:ascii="Arial" w:hAnsi="Arial" w:cs="Arial"/>
      <w:b/>
      <w:bCs/>
      <w:sz w:val="26"/>
      <w:szCs w:val="26"/>
      <w:lang w:val="uk-UA"/>
    </w:rPr>
  </w:style>
  <w:style w:type="paragraph" w:customStyle="1" w:styleId="af1">
    <w:name w:val="Рисунки"/>
    <w:basedOn w:val="a"/>
    <w:rsid w:val="009D710D"/>
    <w:pPr>
      <w:spacing w:after="0" w:line="240" w:lineRule="auto"/>
      <w:jc w:val="center"/>
    </w:pPr>
    <w:rPr>
      <w:rFonts w:ascii="Arial" w:eastAsia="Times New Roman" w:hAnsi="Arial"/>
      <w:b/>
      <w:kern w:val="28"/>
      <w:sz w:val="16"/>
      <w:szCs w:val="24"/>
      <w:lang w:eastAsia="ru-RU"/>
    </w:rPr>
  </w:style>
  <w:style w:type="character" w:styleId="af2">
    <w:name w:val="FollowedHyperlink"/>
    <w:rsid w:val="001B3F8C"/>
    <w:rPr>
      <w:dstrike w:val="0"/>
      <w:color w:val="auto"/>
      <w:u w:val="none"/>
      <w:vertAlign w:val="baseline"/>
    </w:rPr>
  </w:style>
  <w:style w:type="paragraph" w:customStyle="1" w:styleId="af3">
    <w:name w:val="Таблицы"/>
    <w:basedOn w:val="a"/>
    <w:rsid w:val="009D40FD"/>
    <w:pPr>
      <w:spacing w:after="0" w:line="240" w:lineRule="auto"/>
      <w:jc w:val="center"/>
    </w:pPr>
    <w:rPr>
      <w:rFonts w:ascii="Arial" w:eastAsia="Times New Roman" w:hAnsi="Arial"/>
      <w:sz w:val="18"/>
      <w:szCs w:val="24"/>
      <w:lang w:val="ru-RU" w:eastAsia="ru-RU"/>
    </w:rPr>
  </w:style>
  <w:style w:type="paragraph" w:customStyle="1" w:styleId="af4">
    <w:name w:val="Надписи в рисунках"/>
    <w:basedOn w:val="a"/>
    <w:rsid w:val="00096498"/>
    <w:pPr>
      <w:spacing w:after="0" w:line="240" w:lineRule="auto"/>
      <w:jc w:val="center"/>
    </w:pPr>
    <w:rPr>
      <w:rFonts w:ascii="Arial" w:eastAsia="Times New Roman" w:hAnsi="Arial"/>
      <w:sz w:val="16"/>
      <w:szCs w:val="24"/>
      <w:lang w:val="ru-RU" w:eastAsia="ru-RU"/>
    </w:rPr>
  </w:style>
  <w:style w:type="paragraph" w:customStyle="1" w:styleId="af5">
    <w:name w:val="Подпись к рисунку"/>
    <w:basedOn w:val="af6"/>
    <w:next w:val="a"/>
    <w:rsid w:val="0060519B"/>
    <w:pPr>
      <w:keepNext w:val="0"/>
      <w:widowControl w:val="0"/>
      <w:spacing w:before="100" w:after="100"/>
    </w:pPr>
  </w:style>
  <w:style w:type="paragraph" w:customStyle="1" w:styleId="af6">
    <w:name w:val="Рисунок"/>
    <w:basedOn w:val="a"/>
    <w:next w:val="af5"/>
    <w:rsid w:val="0060519B"/>
    <w:pPr>
      <w:keepNext/>
      <w:spacing w:after="0" w:line="240" w:lineRule="auto"/>
      <w:ind w:firstLine="340"/>
      <w:jc w:val="center"/>
    </w:pPr>
    <w:rPr>
      <w:rFonts w:ascii="Peterburg" w:eastAsia="Times New Roman" w:hAnsi="Peterburg"/>
      <w:sz w:val="20"/>
      <w:szCs w:val="20"/>
      <w:lang w:eastAsia="ru-RU"/>
    </w:rPr>
  </w:style>
  <w:style w:type="character" w:styleId="af7">
    <w:name w:val="Placeholder Text"/>
    <w:basedOn w:val="a0"/>
    <w:uiPriority w:val="99"/>
    <w:semiHidden/>
    <w:rsid w:val="00245CE6"/>
    <w:rPr>
      <w:color w:val="808080"/>
    </w:rPr>
  </w:style>
  <w:style w:type="paragraph" w:customStyle="1" w:styleId="msonormal0">
    <w:name w:val="msonormal"/>
    <w:basedOn w:val="a"/>
    <w:rsid w:val="00916F2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4203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831289001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  <w:div w:id="12634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936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695613832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dya\Desktop\&#1061;&#1083;&#1072;&#1084;%203%20&#1082;&#1091;&#1088;&#1089;\small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95635-B889-4624-90C2-1C81583E8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small.dot</Template>
  <TotalTime>39</TotalTime>
  <Pages>12</Pages>
  <Words>8908</Words>
  <Characters>5079</Characters>
  <Application>Microsoft Office Word</Application>
  <DocSecurity>0</DocSecurity>
  <Lines>42</Lines>
  <Paragraphs>27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BPC</Company>
  <LinksUpToDate>false</LinksUpToDate>
  <CharactersWithSpaces>13960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Говорадло Дар`я Олегівна</dc:creator>
  <cp:lastModifiedBy>hugo sanchez</cp:lastModifiedBy>
  <cp:revision>9</cp:revision>
  <cp:lastPrinted>2015-03-05T20:32:00Z</cp:lastPrinted>
  <dcterms:created xsi:type="dcterms:W3CDTF">2018-06-18T19:06:00Z</dcterms:created>
  <dcterms:modified xsi:type="dcterms:W3CDTF">2025-12-10T15:29:00Z</dcterms:modified>
</cp:coreProperties>
</file>