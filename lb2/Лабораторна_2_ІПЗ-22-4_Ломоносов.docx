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05BD" w14:textId="5EC717EC" w:rsidR="003B4B06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8F0AFA">
        <w:rPr>
          <w:rFonts w:ascii="Times New Roman" w:hAnsi="Times New Roman"/>
          <w:b/>
          <w:sz w:val="28"/>
          <w:szCs w:val="28"/>
        </w:rPr>
        <w:t>2</w:t>
      </w:r>
    </w:p>
    <w:p w14:paraId="51F43F3B" w14:textId="77777777" w:rsidR="008F0AFA" w:rsidRDefault="008F0AFA" w:rsidP="008F0AFA">
      <w:pPr>
        <w:spacing w:after="0" w:line="360" w:lineRule="auto"/>
        <w:ind w:left="284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ПОРІВНЯННЯ МЕТОДІВ КЛАСИФІКАЦІЇ ДАНИХ</w:t>
      </w:r>
    </w:p>
    <w:p w14:paraId="55BB3875" w14:textId="699159EC" w:rsidR="00916F28" w:rsidRDefault="00916F28" w:rsidP="00916F28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Мета: </w:t>
      </w:r>
      <w:r w:rsidR="008F0AFA">
        <w:rPr>
          <w:rFonts w:ascii="Times New Roman" w:hAnsi="Times New Roman"/>
          <w:bCs/>
          <w:sz w:val="28"/>
          <w:szCs w:val="28"/>
        </w:rPr>
        <w:t xml:space="preserve">використовуючи спеціалізовані бібліотеки та мову програмування </w:t>
      </w:r>
      <w:proofErr w:type="spellStart"/>
      <w:r w:rsidR="008F0AFA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="008F0AFA">
        <w:rPr>
          <w:rFonts w:ascii="Times New Roman" w:hAnsi="Times New Roman"/>
          <w:bCs/>
          <w:sz w:val="28"/>
          <w:szCs w:val="28"/>
        </w:rPr>
        <w:t xml:space="preserve"> дослідити різні методи класифікації даних та навчитися їх порівнювати</w:t>
      </w:r>
      <w:r w:rsidR="008F0AFA">
        <w:rPr>
          <w:rFonts w:ascii="Times New Roman" w:hAnsi="Times New Roman"/>
          <w:bCs/>
          <w:sz w:val="28"/>
          <w:szCs w:val="28"/>
        </w:rPr>
        <w:t>.</w:t>
      </w:r>
    </w:p>
    <w:p w14:paraId="183F09BC" w14:textId="659A5010" w:rsidR="00916F28" w:rsidRDefault="00916F28" w:rsidP="00916F28">
      <w:pPr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Хід роботи</w:t>
      </w:r>
    </w:p>
    <w:p w14:paraId="407320E3" w14:textId="77777777" w:rsidR="008F0AFA" w:rsidRPr="008F0AFA" w:rsidRDefault="00916F28" w:rsidP="008F0AFA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916F28">
        <w:rPr>
          <w:rFonts w:ascii="Times New Roman" w:hAnsi="Times New Roman"/>
          <w:b/>
          <w:sz w:val="28"/>
          <w:szCs w:val="28"/>
        </w:rPr>
        <w:t>Завдання 1: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 </w:t>
      </w:r>
      <w:r w:rsidR="008F0AFA" w:rsidRPr="008F0AFA">
        <w:rPr>
          <w:rFonts w:ascii="Times New Roman" w:hAnsi="Times New Roman"/>
          <w:bCs/>
          <w:sz w:val="28"/>
          <w:szCs w:val="28"/>
        </w:rPr>
        <w:t>Класифікація за допомогою машин опорних векторів (SVM)</w:t>
      </w:r>
    </w:p>
    <w:p w14:paraId="0E077EA2" w14:textId="6908E8A7" w:rsidR="00916F28" w:rsidRDefault="008F0AFA" w:rsidP="008F0AFA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8F0AFA">
        <w:rPr>
          <w:rFonts w:ascii="Times New Roman" w:hAnsi="Times New Roman"/>
          <w:bCs/>
          <w:sz w:val="28"/>
          <w:szCs w:val="28"/>
        </w:rPr>
        <w:t xml:space="preserve">Для виконання завдання було використано набір даних income_data.txt. Оскільки дані містять категоріальні ознаки (текст), було проведено попередню обробку за допомогою </w:t>
      </w:r>
      <w:proofErr w:type="spellStart"/>
      <w:r w:rsidRPr="008F0AFA">
        <w:rPr>
          <w:rFonts w:ascii="Times New Roman" w:hAnsi="Times New Roman"/>
          <w:bCs/>
          <w:sz w:val="28"/>
          <w:szCs w:val="28"/>
        </w:rPr>
        <w:t>LabelEncoder</w:t>
      </w:r>
      <w:proofErr w:type="spellEnd"/>
      <w:r w:rsidRPr="008F0AFA">
        <w:rPr>
          <w:rFonts w:ascii="Times New Roman" w:hAnsi="Times New Roman"/>
          <w:bCs/>
          <w:sz w:val="28"/>
          <w:szCs w:val="28"/>
        </w:rPr>
        <w:t>. Дані розділено на навчальну та тестову вибірки у співвідношенні 80/20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6620523D" w14:textId="09B082AB" w:rsidR="00916F28" w:rsidRDefault="008F0AFA" w:rsidP="008F0AFA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1.1</w:t>
      </w:r>
    </w:p>
    <w:p w14:paraId="30130A81" w14:textId="77777777" w:rsidR="002C3650" w:rsidRPr="002C3650" w:rsidRDefault="002C3650" w:rsidP="002C36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sklearn.svm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LinearSVC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sklearn.multiclass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OneVsOneClassifier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cross_val_score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[]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25000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count_class1 &gt;=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&gt;=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break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split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count_class1 &lt;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X.append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count_class1 +=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&lt;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X.append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np.empty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X.shape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i] = X[:, i]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preprocessing.LabelEncoder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i]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le.fit_transform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(X[:, i])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label_encoder.append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OneVsOneClassifier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LinearSVC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classifier.fit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(X, y)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OneVsOneClassifier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LinearSVC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classifier.fit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y_test_pred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classifier.predict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f1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cross_val_score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X, y,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scoring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'f1_weighted'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"F1 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score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"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100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* f1.mean(),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)) +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"%"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'37'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Private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'215646'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'HS-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grad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'9'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Never-married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Handlers-cleaners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Not-in-family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White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Male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'0'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'40'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United-States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*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[i] =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[i])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[i] =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transform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[i]])[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count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reshape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classifier.predict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input_data_encoded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f"Predicted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inverse_transform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predicted_class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)[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53918880" w14:textId="77777777" w:rsidR="002C3650" w:rsidRDefault="002C3650" w:rsidP="002C365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6D5336ED" w14:textId="0BCEB397" w:rsidR="008F0AFA" w:rsidRDefault="002C3650" w:rsidP="002C3650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C3650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BCED25E" wp14:editId="393A4751">
            <wp:extent cx="5633085" cy="444583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402" cy="4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4E12" w14:textId="0DF3EB3C" w:rsidR="002C3650" w:rsidRDefault="002C3650" w:rsidP="002C3650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 – Результат виконання завдання.</w:t>
      </w:r>
    </w:p>
    <w:p w14:paraId="0B09E889" w14:textId="77777777" w:rsidR="002C3650" w:rsidRDefault="002C3650" w:rsidP="002C3650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Прогноз для тестової точки: Для вхідних даних: 37 років, приватний сектор, освіта HS-</w:t>
      </w:r>
      <w:proofErr w:type="spellStart"/>
      <w:r>
        <w:rPr>
          <w:rFonts w:ascii="Times New Roman" w:hAnsi="Times New Roman"/>
          <w:bCs/>
          <w:sz w:val="28"/>
          <w:szCs w:val="28"/>
        </w:rPr>
        <w:t>grad</w:t>
      </w:r>
      <w:proofErr w:type="spellEnd"/>
      <w:r>
        <w:rPr>
          <w:rFonts w:ascii="Times New Roman" w:hAnsi="Times New Roman"/>
          <w:bCs/>
          <w:sz w:val="28"/>
          <w:szCs w:val="28"/>
        </w:rPr>
        <w:t>, не одружений, білий чоловік, США... Модель передбачила клас: &lt;=50K.</w:t>
      </w:r>
    </w:p>
    <w:p w14:paraId="108BA2D8" w14:textId="77777777" w:rsidR="002C3650" w:rsidRDefault="002C3650" w:rsidP="002C3650">
      <w:pPr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C3650">
        <w:rPr>
          <w:rFonts w:ascii="Times New Roman" w:hAnsi="Times New Roman"/>
          <w:b/>
          <w:sz w:val="28"/>
          <w:szCs w:val="28"/>
        </w:rPr>
        <w:lastRenderedPageBreak/>
        <w:t>Висновок:</w:t>
      </w:r>
      <w:r>
        <w:rPr>
          <w:rFonts w:ascii="Times New Roman" w:hAnsi="Times New Roman"/>
          <w:bCs/>
          <w:sz w:val="28"/>
          <w:szCs w:val="28"/>
        </w:rPr>
        <w:t xml:space="preserve"> Тестова точка належить до класу &lt;=50K, що означає, що дана особа заробляє менше або рівно 50 000 доларів на рік. Високі показники метрик (близько 80%) свідчать про те, що лінійна модель SVM добре справляється з поставленою задачею класифікації доходів.</w:t>
      </w:r>
    </w:p>
    <w:p w14:paraId="0771B71D" w14:textId="77777777" w:rsidR="002C3650" w:rsidRDefault="002C3650" w:rsidP="002C3650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C3650">
        <w:rPr>
          <w:rFonts w:ascii="Times New Roman" w:hAnsi="Times New Roman"/>
          <w:b/>
          <w:sz w:val="28"/>
          <w:szCs w:val="28"/>
        </w:rPr>
        <w:t>Завдання 2:</w:t>
      </w:r>
      <w:r>
        <w:rPr>
          <w:rFonts w:ascii="Times New Roman" w:hAnsi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Нелінійна класифікація (</w:t>
      </w:r>
      <w:proofErr w:type="spellStart"/>
      <w:r>
        <w:rPr>
          <w:rFonts w:ascii="Times New Roman" w:hAnsi="Times New Roman"/>
          <w:bCs/>
          <w:sz w:val="28"/>
          <w:szCs w:val="28"/>
        </w:rPr>
        <w:t>Kernel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SVM)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  <w:t>Було проведено порівняння ефективності SVM з поліноміальним (</w:t>
      </w:r>
      <w:proofErr w:type="spellStart"/>
      <w:r>
        <w:rPr>
          <w:rFonts w:ascii="Times New Roman" w:hAnsi="Times New Roman"/>
          <w:sz w:val="28"/>
          <w:szCs w:val="28"/>
        </w:rPr>
        <w:t>poly</w:t>
      </w:r>
      <w:proofErr w:type="spellEnd"/>
      <w:r>
        <w:rPr>
          <w:rFonts w:ascii="Times New Roman" w:hAnsi="Times New Roman"/>
          <w:sz w:val="28"/>
          <w:szCs w:val="28"/>
        </w:rPr>
        <w:t>), радіально-базисним (</w:t>
      </w:r>
      <w:proofErr w:type="spellStart"/>
      <w:r>
        <w:rPr>
          <w:rFonts w:ascii="Times New Roman" w:hAnsi="Times New Roman"/>
          <w:sz w:val="28"/>
          <w:szCs w:val="28"/>
        </w:rPr>
        <w:t>rbf</w:t>
      </w:r>
      <w:proofErr w:type="spellEnd"/>
      <w:r>
        <w:rPr>
          <w:rFonts w:ascii="Times New Roman" w:hAnsi="Times New Roman"/>
          <w:sz w:val="28"/>
          <w:szCs w:val="28"/>
        </w:rPr>
        <w:t xml:space="preserve">) та </w:t>
      </w:r>
      <w:proofErr w:type="spellStart"/>
      <w:r>
        <w:rPr>
          <w:rFonts w:ascii="Times New Roman" w:hAnsi="Times New Roman"/>
          <w:sz w:val="28"/>
          <w:szCs w:val="28"/>
        </w:rPr>
        <w:t>сигмоїдальним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sigmoid</w:t>
      </w:r>
      <w:proofErr w:type="spellEnd"/>
      <w:r>
        <w:rPr>
          <w:rFonts w:ascii="Times New Roman" w:hAnsi="Times New Roman"/>
          <w:sz w:val="28"/>
          <w:szCs w:val="28"/>
        </w:rPr>
        <w:t>) ядрами.</w:t>
      </w:r>
    </w:p>
    <w:p w14:paraId="4197C34F" w14:textId="06A34DDD" w:rsidR="002C3650" w:rsidRDefault="002C3650" w:rsidP="002C3650">
      <w:pPr>
        <w:spacing w:after="0" w:line="360" w:lineRule="auto"/>
        <w:ind w:firstLine="567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Лістинг </w:t>
      </w:r>
      <w:r>
        <w:rPr>
          <w:rFonts w:ascii="Times New Roman" w:hAnsi="Times New Roman"/>
          <w:sz w:val="28"/>
          <w:szCs w:val="28"/>
        </w:rPr>
        <w:t>1.2</w:t>
      </w:r>
    </w:p>
    <w:p w14:paraId="13607012" w14:textId="77777777" w:rsidR="002C3650" w:rsidRPr="002C3650" w:rsidRDefault="002C3650" w:rsidP="002C36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sklearn.svm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SVC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sklearn.preprocessing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StandardScaler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[]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5000 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count_class1 &gt;=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&gt;=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break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split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&lt;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count_class1 &lt;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X.append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count_class1 +=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&lt;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X.append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np.empty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X.shape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i] = X[:, i]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preprocessing.LabelEncoder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i]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le.fit_transform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(X[:, i])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label_encoder.append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X_values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y_values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scaler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StandardScaler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X_scaled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scaler.fit_transform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X_values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X_scaled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y_values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kernels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Polynomial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degree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=8)'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SVC(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poly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degree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10000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)),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Gaussian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(RBF)'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SVC(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rbf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)),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Sigmoid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SVC(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sigmoid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]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kernels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--- 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Training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SVM 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with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kernel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---"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model.fit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model.predict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C365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=[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'&lt;=50K'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'&gt;50K'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]))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Exception</w:t>
      </w:r>
      <w:proofErr w:type="spellEnd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2C365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f"Error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training</w:t>
      </w:r>
      <w:proofErr w:type="spellEnd"/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2C365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2C365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C365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41EEC451" w14:textId="77777777" w:rsidR="002C3650" w:rsidRDefault="002C3650" w:rsidP="002C3650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</w:p>
    <w:p w14:paraId="5C338DA2" w14:textId="77777777" w:rsidR="002C3650" w:rsidRDefault="002C365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EDF8877" w14:textId="68212FCC" w:rsidR="002C3650" w:rsidRPr="002C3650" w:rsidRDefault="002C3650" w:rsidP="002C3650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2C3650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42C25E7E" wp14:editId="003A95CE">
            <wp:extent cx="3148341" cy="1619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90767"/>
                    <a:stretch/>
                  </pic:blipFill>
                  <pic:spPr bwMode="auto">
                    <a:xfrm>
                      <a:off x="0" y="0"/>
                      <a:ext cx="3206532" cy="164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8C975" w14:textId="01CDEEAA" w:rsidR="002C3650" w:rsidRDefault="002C3650" w:rsidP="002C3650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2C3650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189DC2DC" wp14:editId="6083D232">
            <wp:extent cx="3150345" cy="5086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6602" cy="509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91A0" w14:textId="40CD689A" w:rsidR="002C3650" w:rsidRDefault="002C3650" w:rsidP="002C3650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Рис.1.2 – Результат виконання завдання.</w:t>
      </w:r>
    </w:p>
    <w:p w14:paraId="2332B33D" w14:textId="288E68E0" w:rsidR="002C3650" w:rsidRDefault="00570E22" w:rsidP="002C365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t xml:space="preserve">Аналіз отриманих метрик показує, що для даного набору даних найкраще підходить ядро RBF, оскільки воно демонструє найвищу точність класифікації. </w:t>
      </w:r>
      <w:proofErr w:type="spellStart"/>
      <w:r w:rsidRPr="00570E22">
        <w:rPr>
          <w:rFonts w:ascii="Times New Roman" w:hAnsi="Times New Roman"/>
          <w:bCs/>
          <w:sz w:val="28"/>
          <w:szCs w:val="28"/>
        </w:rPr>
        <w:t>Сигмоїдальне</w:t>
      </w:r>
      <w:proofErr w:type="spellEnd"/>
      <w:r w:rsidRPr="00570E22">
        <w:rPr>
          <w:rFonts w:ascii="Times New Roman" w:hAnsi="Times New Roman"/>
          <w:bCs/>
          <w:sz w:val="28"/>
          <w:szCs w:val="28"/>
        </w:rPr>
        <w:t xml:space="preserve"> ядро показало найгірші результати.</w:t>
      </w:r>
    </w:p>
    <w:p w14:paraId="5A9957F9" w14:textId="77777777" w:rsidR="00570E22" w:rsidRPr="00570E22" w:rsidRDefault="00570E22" w:rsidP="00570E2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/>
          <w:sz w:val="28"/>
          <w:szCs w:val="28"/>
        </w:rPr>
        <w:t>Завдання 3:</w:t>
      </w:r>
      <w:r w:rsidRPr="00570E22">
        <w:rPr>
          <w:rFonts w:ascii="Times New Roman" w:hAnsi="Times New Roman"/>
          <w:bCs/>
          <w:sz w:val="28"/>
          <w:szCs w:val="28"/>
        </w:rPr>
        <w:t xml:space="preserve"> Порівняння якості класифікаторів на прикладі класифікації сортів ірисів.</w:t>
      </w:r>
    </w:p>
    <w:p w14:paraId="7A5A1B3C" w14:textId="42F7FEE5" w:rsidR="00570E22" w:rsidRDefault="00570E22" w:rsidP="00570E22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t>Для роботи використано дата</w:t>
      </w:r>
      <w:r w:rsidRPr="00570E22">
        <w:rPr>
          <w:rFonts w:ascii="Times New Roman" w:hAnsi="Times New Roman"/>
          <w:bCs/>
          <w:sz w:val="28"/>
          <w:szCs w:val="28"/>
          <w:lang w:val="ru-RU"/>
        </w:rPr>
        <w:t>-</w:t>
      </w:r>
      <w:r w:rsidRPr="00570E22">
        <w:rPr>
          <w:rFonts w:ascii="Times New Roman" w:hAnsi="Times New Roman"/>
          <w:bCs/>
          <w:sz w:val="28"/>
          <w:szCs w:val="28"/>
        </w:rPr>
        <w:t xml:space="preserve">сет </w:t>
      </w:r>
      <w:proofErr w:type="spellStart"/>
      <w:r w:rsidRPr="00570E22">
        <w:rPr>
          <w:rFonts w:ascii="Times New Roman" w:hAnsi="Times New Roman"/>
          <w:bCs/>
          <w:sz w:val="28"/>
          <w:szCs w:val="28"/>
        </w:rPr>
        <w:t>Iris</w:t>
      </w:r>
      <w:proofErr w:type="spellEnd"/>
      <w:r w:rsidRPr="00570E22">
        <w:rPr>
          <w:rFonts w:ascii="Times New Roman" w:hAnsi="Times New Roman"/>
          <w:bCs/>
          <w:sz w:val="28"/>
          <w:szCs w:val="28"/>
        </w:rPr>
        <w:t>. Дані містять 150 екземплярів (по 50 для кожного класу) та 4 атрибути (довжина та ширина чашолистка і пелюстки).</w:t>
      </w:r>
    </w:p>
    <w:p w14:paraId="3EFA7141" w14:textId="3ED5EDFD" w:rsidR="00570E22" w:rsidRDefault="00570E22" w:rsidP="00570E2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7DD84208" wp14:editId="43260E55">
            <wp:extent cx="2362200" cy="1159625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9279" cy="11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EA3D" w14:textId="2600B75C" w:rsidR="00570E22" w:rsidRDefault="00570E22" w:rsidP="00570E2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73763A0E" wp14:editId="3C01A276">
            <wp:extent cx="3248053" cy="3227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2418" cy="323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0E28" w14:textId="6003A052" w:rsidR="00570E22" w:rsidRDefault="00570E22" w:rsidP="00570E2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7C9744A" wp14:editId="0BF8BE97">
            <wp:extent cx="3439160" cy="296015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952" cy="29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517E" w14:textId="2B75E28E" w:rsidR="00570E22" w:rsidRDefault="00570E22" w:rsidP="00570E2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lastRenderedPageBreak/>
        <w:drawing>
          <wp:inline distT="0" distB="0" distL="0" distR="0" wp14:anchorId="65F5456C" wp14:editId="6A17BB35">
            <wp:extent cx="3229610" cy="2783447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5232" cy="278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368D" w14:textId="5B188744" w:rsidR="00570E22" w:rsidRDefault="00570E22" w:rsidP="00570E2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570E22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30C5EF4D" wp14:editId="0891C3FD">
            <wp:extent cx="3277235" cy="2831736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7189" cy="28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2B0C" w14:textId="47A03B0B" w:rsidR="00570E22" w:rsidRDefault="001F39B7" w:rsidP="00570E22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Рис.1.3-1.7 – Результат виконання третього завдання.</w:t>
      </w:r>
    </w:p>
    <w:p w14:paraId="6905EDC9" w14:textId="6B2634B1" w:rsidR="001F39B7" w:rsidRDefault="001F39B7" w:rsidP="001F39B7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1.3</w:t>
      </w:r>
    </w:p>
    <w:p w14:paraId="4FEC5005" w14:textId="77777777" w:rsidR="001F39B7" w:rsidRPr="001F39B7" w:rsidRDefault="001F39B7" w:rsidP="001F39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read_csv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pandas.plotting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scatter_matrix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cross_val_score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StratifiedKFold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confusion_matrix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accuracy_score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sklearn.linear_model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LogisticRegression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sklearn.tree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sklearn.neighbors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KNeighborsClassifier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sklearn.discriminant_analysis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LinearDiscriminantAnalysis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sklearn.naive_bayes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sklearn.svm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SVC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"https://raw.githubusercontent.com/jbrownlee/Datasets/master/iris.csv"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sepal-length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sepal-width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petal-length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petal-width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read_csv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dataset.plot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kind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box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subplots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layout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sharex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sharey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title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Box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Plots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pyplot.show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dataset.hist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pyplot.suptitle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Histograms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pyplot.show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scatter_matrix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pyplot.suptitle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Scatter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Matrix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pyplot.show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dataset.values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array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'LR'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LogisticRegression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'LDA'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LinearDiscriminantAnalysis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'KNN'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KNeighborsClassifier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'CART'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'NB'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'SVM'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SVC(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Порівняння алгоритмів (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Accuracy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 ---"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StratifiedKFold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n_splits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cross_val_score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scoring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accuracy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'%s: %f (%f)'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% 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cv_results.mean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cv_results.std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pyplot.boxplot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pyplot.title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Algorithm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Comparison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pyplot.show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Результати на контрольній вибірці (SVM) ---"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SVC(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model.fit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model.predict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lastRenderedPageBreak/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f"Accuracy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accuracy_score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Confusion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Matrix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confusion_matrix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Classification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Report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classification_report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([[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2.9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]])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model.predict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Прогноз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для квітки 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X_new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prediction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33C05992" w14:textId="5B473DD5" w:rsidR="001F39B7" w:rsidRDefault="001F39B7" w:rsidP="001F39B7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3BF78BC2" w14:textId="77777777" w:rsidR="001F39B7" w:rsidRPr="001F39B7" w:rsidRDefault="001F39B7" w:rsidP="001F39B7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1F39B7">
        <w:rPr>
          <w:rFonts w:ascii="Times New Roman" w:hAnsi="Times New Roman"/>
          <w:b/>
          <w:sz w:val="28"/>
          <w:szCs w:val="28"/>
        </w:rPr>
        <w:t>Завдання 4:</w:t>
      </w:r>
      <w:r w:rsidRPr="001F39B7">
        <w:rPr>
          <w:rFonts w:ascii="Times New Roman" w:hAnsi="Times New Roman"/>
          <w:bCs/>
          <w:sz w:val="28"/>
          <w:szCs w:val="28"/>
        </w:rPr>
        <w:t xml:space="preserve"> Порівняння якості класифікаторів для набору даних завдання 1</w:t>
      </w:r>
    </w:p>
    <w:p w14:paraId="571C0C30" w14:textId="28BD0639" w:rsidR="001F39B7" w:rsidRDefault="001F39B7" w:rsidP="001F39B7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1F39B7">
        <w:rPr>
          <w:rFonts w:ascii="Times New Roman" w:hAnsi="Times New Roman"/>
          <w:bCs/>
          <w:sz w:val="28"/>
          <w:szCs w:val="28"/>
        </w:rPr>
        <w:t>Оскільки дані містять ознаки з різними діапазонами значень, було застосовано стандартизацію (</w:t>
      </w:r>
      <w:proofErr w:type="spellStart"/>
      <w:r w:rsidRPr="001F39B7">
        <w:rPr>
          <w:rFonts w:ascii="Times New Roman" w:hAnsi="Times New Roman"/>
          <w:bCs/>
          <w:sz w:val="28"/>
          <w:szCs w:val="28"/>
        </w:rPr>
        <w:t>StandardScaler</w:t>
      </w:r>
      <w:proofErr w:type="spellEnd"/>
      <w:r w:rsidRPr="001F39B7">
        <w:rPr>
          <w:rFonts w:ascii="Times New Roman" w:hAnsi="Times New Roman"/>
          <w:bCs/>
          <w:sz w:val="28"/>
          <w:szCs w:val="28"/>
        </w:rPr>
        <w:t>). Це необхідно для коректної роботи алгоритмів,</w:t>
      </w:r>
      <w:r w:rsidRPr="001F39B7">
        <w:t xml:space="preserve"> </w:t>
      </w:r>
      <w:r>
        <w:t xml:space="preserve"> </w:t>
      </w:r>
      <w:r w:rsidRPr="001F39B7">
        <w:rPr>
          <w:rFonts w:ascii="Times New Roman" w:hAnsi="Times New Roman"/>
          <w:bCs/>
          <w:sz w:val="28"/>
          <w:szCs w:val="28"/>
        </w:rPr>
        <w:t>що базуються на відстанях (KNN, SVM). Якість оцінювалася методом крос-</w:t>
      </w:r>
      <w:proofErr w:type="spellStart"/>
      <w:r w:rsidRPr="001F39B7">
        <w:rPr>
          <w:rFonts w:ascii="Times New Roman" w:hAnsi="Times New Roman"/>
          <w:bCs/>
          <w:sz w:val="28"/>
          <w:szCs w:val="28"/>
        </w:rPr>
        <w:t>валідації</w:t>
      </w:r>
      <w:proofErr w:type="spellEnd"/>
      <w:r w:rsidRPr="001F39B7">
        <w:rPr>
          <w:rFonts w:ascii="Times New Roman" w:hAnsi="Times New Roman"/>
          <w:bCs/>
          <w:sz w:val="28"/>
          <w:szCs w:val="28"/>
        </w:rPr>
        <w:t xml:space="preserve"> (5 блоків) за метрикою </w:t>
      </w:r>
      <w:proofErr w:type="spellStart"/>
      <w:r w:rsidRPr="001F39B7">
        <w:rPr>
          <w:rFonts w:ascii="Times New Roman" w:hAnsi="Times New Roman"/>
          <w:bCs/>
          <w:sz w:val="28"/>
          <w:szCs w:val="28"/>
        </w:rPr>
        <w:t>accuracy</w:t>
      </w:r>
      <w:proofErr w:type="spellEnd"/>
      <w:r w:rsidRPr="001F39B7">
        <w:rPr>
          <w:rFonts w:ascii="Times New Roman" w:hAnsi="Times New Roman"/>
          <w:bCs/>
          <w:sz w:val="28"/>
          <w:szCs w:val="28"/>
        </w:rPr>
        <w:t>.</w:t>
      </w:r>
    </w:p>
    <w:p w14:paraId="3075DDB6" w14:textId="49FB4D60" w:rsidR="001F39B7" w:rsidRDefault="001F39B7" w:rsidP="001F39B7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1F39B7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0DFFFCF4" wp14:editId="53B52486">
            <wp:extent cx="2943225" cy="133708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7688" cy="133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1FCF" w14:textId="61621336" w:rsidR="001F39B7" w:rsidRDefault="001F39B7" w:rsidP="001F39B7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1F39B7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42FB2D91" wp14:editId="7EA58B2C">
            <wp:extent cx="3934460" cy="3395157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6269" cy="34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9734" w14:textId="2801586D" w:rsidR="001F39B7" w:rsidRDefault="001F39B7" w:rsidP="001F39B7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Рис.1.8-1.9 – Результат виконання четвертого завдання.</w:t>
      </w:r>
    </w:p>
    <w:p w14:paraId="30DEF26A" w14:textId="77777777" w:rsidR="004022E0" w:rsidRPr="004022E0" w:rsidRDefault="004022E0" w:rsidP="004022E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lastRenderedPageBreak/>
        <w:t>За результатами експерименту найкращим алгоритмом для задачі класифікації доходів виявився SVM.</w:t>
      </w:r>
    </w:p>
    <w:p w14:paraId="3D7BFDC4" w14:textId="7FE37C7F" w:rsidR="004022E0" w:rsidRPr="004022E0" w:rsidRDefault="004022E0" w:rsidP="004022E0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>SVM показав найвищу точність, оскільки він ефективно знаходить складні межі розділення у багатовимірному просторі ознак.</w:t>
      </w:r>
    </w:p>
    <w:p w14:paraId="58C30C76" w14:textId="00619413" w:rsidR="004022E0" w:rsidRPr="004022E0" w:rsidRDefault="004022E0" w:rsidP="004022E0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>Логістична регресія (LR) та KNN показали результати, близькі до лідера, що робить їх хорошими альтернативами (особливо LR, яка працює набагато швидше за SVM).</w:t>
      </w:r>
    </w:p>
    <w:p w14:paraId="56AA1C6C" w14:textId="07C1FE69" w:rsidR="004022E0" w:rsidRPr="004022E0" w:rsidRDefault="004022E0" w:rsidP="004022E0">
      <w:pPr>
        <w:pStyle w:val="a9"/>
        <w:numPr>
          <w:ilvl w:val="0"/>
          <w:numId w:val="16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 xml:space="preserve">NB показав найнижчу точність, ймовірно через те, що ознаки в цьому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датасеті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не є повністю незалежними, що порушує основне припущення цього алгоритму.</w:t>
      </w:r>
    </w:p>
    <w:p w14:paraId="1B91C273" w14:textId="5E0CC3B4" w:rsidR="001F39B7" w:rsidRDefault="001F39B7" w:rsidP="001F39B7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1.4</w:t>
      </w:r>
    </w:p>
    <w:p w14:paraId="31B824A8" w14:textId="77777777" w:rsidR="001F39B7" w:rsidRPr="001F39B7" w:rsidRDefault="001F39B7" w:rsidP="001F39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cross_val_score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StratifiedKFold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sklearn.preprocessing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StandardScaler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sklearn.linear_model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LogisticRegression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sklearn.tree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sklearn.neighbors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KNeighborsClassifier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sklearn.discriminant_analysis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LinearDiscriminantAnalysis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sklearn.naive_bayes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sklearn.svm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SVC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'income_data.txt'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y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count_class1 =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=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5000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f.readlines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count_class1 &gt;=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&gt;=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break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'?'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[:-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split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&lt;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continue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'&lt;=50K'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count_class1 &lt;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    count_class1 +=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elif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[-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 == 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'&gt;50K'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and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count_class2 &lt;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max_datapoints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count_class2 += 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np.empty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X.shape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]):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item.isdigit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i] = X[:, i]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preprocessing.LabelEncoder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i]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le.fit_transform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(X[:, i])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X_values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:-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y_values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X_encoded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-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astype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scaler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StandardScaler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X_scaled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scaler.fit_transform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X_values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Y_validation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X_scaled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y_values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0.2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'LR'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LogisticRegression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max_iter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'LDA'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LinearDiscriminantAnalysis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'KNN'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KNeighborsClassifier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'CART'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DecisionTreeClassifier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'NB'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GaussianNB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'SVM'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SVC(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gamma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--- Порівняння алгоритмів на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Income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---"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StratifiedKFold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n_splits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cross_val_score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model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cv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kfold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scoring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accuracy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names.append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1F39B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'%s: %f (%f)' 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% 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cv_results.mean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cv_results.std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pyplot.boxplot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1F39B7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tick_labels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pyplot.title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Algorithm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Comparison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Income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1F39B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pyplot.show</w:t>
      </w:r>
      <w:proofErr w:type="spellEnd"/>
      <w:r w:rsidRPr="001F39B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2ABCCAE6" w14:textId="48131290" w:rsidR="001F39B7" w:rsidRDefault="001F39B7" w:rsidP="001F39B7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1EBBECB1" w14:textId="4243EA62" w:rsidR="001F39B7" w:rsidRDefault="004022E0" w:rsidP="001F39B7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/>
          <w:sz w:val="28"/>
          <w:szCs w:val="28"/>
        </w:rPr>
        <w:t>Завдання 5:</w:t>
      </w:r>
      <w:r w:rsidRPr="004022E0">
        <w:rPr>
          <w:rFonts w:ascii="Times New Roman" w:hAnsi="Times New Roman"/>
          <w:bCs/>
          <w:sz w:val="28"/>
          <w:szCs w:val="28"/>
        </w:rPr>
        <w:t xml:space="preserve"> Класифікація даних лінійним класифікатором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Ridge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.</w:t>
      </w:r>
    </w:p>
    <w:p w14:paraId="428387E9" w14:textId="4F61CE39" w:rsidR="004022E0" w:rsidRDefault="004022E0" w:rsidP="004022E0">
      <w:pPr>
        <w:spacing w:after="0" w:line="360" w:lineRule="auto"/>
        <w:ind w:firstLine="567"/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Лістинг 1.5</w:t>
      </w:r>
    </w:p>
    <w:p w14:paraId="59F1C1ED" w14:textId="77777777" w:rsidR="004022E0" w:rsidRPr="004022E0" w:rsidRDefault="004022E0" w:rsidP="004022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matplotlib.use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TkAgg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pass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seaborn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sklearn.datasets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sklearn.linear_model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RidgeClassifier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sklearn.model_selection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confusion_matrix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X, y =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iris.data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iris.target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train_test_split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y,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test_size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0.3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RidgeClassifier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tol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1e-2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solver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sag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clf.fit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X_train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y_train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clf.predict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'---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Ridge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Classifier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Metrics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---'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Accuracy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np.round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metrics.accuracy_score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Precision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np.round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metrics.precision_score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weighted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Recall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np.round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metrics.recall_score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weighted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'F1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Score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np.round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(metrics.f1_score(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weighted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Cohen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Kappa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Score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np.round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metrics.cohen_kappa_score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Matthews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Corrcoef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np.round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metrics.matthews_corrcoef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Classification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Report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</w:t>
      </w:r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metrics.classification_report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confusion_matrix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y_test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y_pred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sns.set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4022E0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sns.heatmap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mat.T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square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annot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fmt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cbar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4022E0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Blues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xticklabels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iris.target_names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4022E0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yticklabels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iris.target_names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plt.xlabel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True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label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plt.ylabel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Predicted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label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Confusion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Matrix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-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Ridge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Classifier</w:t>
      </w:r>
      <w:proofErr w:type="spellEnd"/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plt.savefig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4022E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"Confusion.jpg"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4022E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76313C57" w14:textId="751B3E6D" w:rsidR="004022E0" w:rsidRDefault="004022E0" w:rsidP="004022E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</w:p>
    <w:p w14:paraId="0A00A83B" w14:textId="77777777" w:rsidR="004022E0" w:rsidRPr="004022E0" w:rsidRDefault="004022E0" w:rsidP="004022E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 xml:space="preserve">Налаштування класифікатора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Ridge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:</w:t>
      </w:r>
    </w:p>
    <w:p w14:paraId="5642A783" w14:textId="77777777" w:rsidR="004022E0" w:rsidRPr="004022E0" w:rsidRDefault="004022E0" w:rsidP="004022E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 xml:space="preserve">У програмі використано клас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RidgeClassifier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з наступними параметрами:</w:t>
      </w:r>
    </w:p>
    <w:p w14:paraId="562142C0" w14:textId="76B18DC5" w:rsidR="004022E0" w:rsidRPr="004022E0" w:rsidRDefault="004022E0" w:rsidP="004022E0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4022E0">
        <w:rPr>
          <w:rFonts w:ascii="Times New Roman" w:hAnsi="Times New Roman"/>
          <w:bCs/>
          <w:sz w:val="28"/>
          <w:szCs w:val="28"/>
        </w:rPr>
        <w:t>tol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= 1e-2 (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Tolerance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): Це поріг зупинки алгоритму. Він визначає точність обчислень. Якщо на черговій ітерації навчання зміна коефіцієнтів моделі менша за $0.01$, алгоритм вважає, що оптимальне рішення знайдено, і зупиняється.</w:t>
      </w:r>
    </w:p>
    <w:p w14:paraId="3136DE33" w14:textId="70FA57FD" w:rsidR="004022E0" w:rsidRPr="004022E0" w:rsidRDefault="004022E0" w:rsidP="004022E0">
      <w:pPr>
        <w:pStyle w:val="a9"/>
        <w:numPr>
          <w:ilvl w:val="0"/>
          <w:numId w:val="15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4022E0">
        <w:rPr>
          <w:rFonts w:ascii="Times New Roman" w:hAnsi="Times New Roman"/>
          <w:bCs/>
          <w:sz w:val="28"/>
          <w:szCs w:val="28"/>
        </w:rPr>
        <w:lastRenderedPageBreak/>
        <w:t>solver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= "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sag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" (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Stochastic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Average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Gradient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): Це метод оптимізації ("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розв'язувач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").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sag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означає "стохастичний усереднений градієнт". Цей метод добре підходить для великих наборів даних, оскільки він швидше сходиться до мінімуму функції втрат, ніж звичайний градієнтний спуск.</w:t>
      </w:r>
    </w:p>
    <w:p w14:paraId="1E315866" w14:textId="7653F845" w:rsidR="004022E0" w:rsidRDefault="004022E0" w:rsidP="004022E0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0C7F78AF" wp14:editId="7B729891">
            <wp:extent cx="3834323" cy="3371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891" cy="33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6A2D" w14:textId="131CB7A1" w:rsidR="004022E0" w:rsidRDefault="004022E0" w:rsidP="004022E0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Рис.1.10 – Отримані показники якості.</w:t>
      </w:r>
    </w:p>
    <w:p w14:paraId="4CB5880D" w14:textId="77777777" w:rsidR="004022E0" w:rsidRPr="004022E0" w:rsidRDefault="004022E0" w:rsidP="004022E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>Аналіз метрик:</w:t>
      </w:r>
    </w:p>
    <w:p w14:paraId="6B313C47" w14:textId="2AD499E3" w:rsidR="004022E0" w:rsidRPr="004022E0" w:rsidRDefault="004022E0" w:rsidP="004022E0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4022E0">
        <w:rPr>
          <w:rFonts w:ascii="Times New Roman" w:hAnsi="Times New Roman"/>
          <w:bCs/>
          <w:sz w:val="28"/>
          <w:szCs w:val="28"/>
        </w:rPr>
        <w:t>Accuracy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(Акуратність): 0.7556 (75.56%). Загальна частка правильних відповідей. Порівняно з методом SVM (де було ~96%), цей результат є нижчим, що свідчить про те, що лінійний класифікатор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Ridge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гірше розділяє класи, які перекриваються.</w:t>
      </w:r>
    </w:p>
    <w:p w14:paraId="5AE25CAA" w14:textId="27E6C335" w:rsidR="004022E0" w:rsidRPr="004022E0" w:rsidRDefault="004022E0" w:rsidP="004022E0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 xml:space="preserve">Коефіцієнт Каппа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Коена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:</w:t>
      </w:r>
    </w:p>
    <w:p w14:paraId="3909BCC0" w14:textId="77777777" w:rsidR="004022E0" w:rsidRPr="004022E0" w:rsidRDefault="004022E0" w:rsidP="004022E0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>Ця метрика показує ступінь узгодженості передбачень з реальністю, виключаючи ймовірність випадкового вгадування. Значення 0.64 інтерпретується як "значна узгодженість" (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Substantial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agreement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). Це </w:t>
      </w:r>
      <w:r w:rsidRPr="004022E0">
        <w:rPr>
          <w:rFonts w:ascii="Times New Roman" w:hAnsi="Times New Roman"/>
          <w:bCs/>
          <w:sz w:val="28"/>
          <w:szCs w:val="28"/>
        </w:rPr>
        <w:lastRenderedPageBreak/>
        <w:t>підтверджує, що модель працює адекватно, але має простір для покращення</w:t>
      </w:r>
    </w:p>
    <w:p w14:paraId="4FBD5399" w14:textId="15967B76" w:rsidR="004022E0" w:rsidRDefault="004022E0" w:rsidP="004022E0">
      <w:pPr>
        <w:pStyle w:val="a9"/>
        <w:numPr>
          <w:ilvl w:val="0"/>
          <w:numId w:val="17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 xml:space="preserve">Коефіцієнт кореляції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Метьюза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: 0.6831, вважається більш надійною оцінкою для незбалансованих вибірок, ніж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Accuracy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. Діапазон значень від -1 до +1. Результат 0.68 вказує на сильний позитивний зв'язок між прогнозами та істиною.</w:t>
      </w:r>
    </w:p>
    <w:p w14:paraId="7789E799" w14:textId="77777777" w:rsidR="004022E0" w:rsidRPr="004022E0" w:rsidRDefault="004022E0" w:rsidP="004022E0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4022E0">
        <w:rPr>
          <w:rFonts w:ascii="Times New Roman" w:hAnsi="Times New Roman"/>
          <w:bCs/>
          <w:sz w:val="28"/>
          <w:szCs w:val="28"/>
        </w:rPr>
        <w:t>Аналіз класифікації:</w:t>
      </w:r>
    </w:p>
    <w:p w14:paraId="0086D87D" w14:textId="0FC4E8BD" w:rsidR="004022E0" w:rsidRPr="004022E0" w:rsidRDefault="004022E0" w:rsidP="004022E0">
      <w:pPr>
        <w:pStyle w:val="a9"/>
        <w:numPr>
          <w:ilvl w:val="0"/>
          <w:numId w:val="18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4022E0">
        <w:rPr>
          <w:rFonts w:ascii="Times New Roman" w:hAnsi="Times New Roman"/>
          <w:bCs/>
          <w:sz w:val="28"/>
          <w:szCs w:val="28"/>
        </w:rPr>
        <w:t>Setosa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: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Precision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та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Recall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дорівнюють 1.00. Модель ідеально розпізнає цей сорт (він лінійно відокремлюваний).</w:t>
      </w:r>
    </w:p>
    <w:p w14:paraId="502BE948" w14:textId="6A3DB52F" w:rsidR="004022E0" w:rsidRPr="004022E0" w:rsidRDefault="004022E0" w:rsidP="004022E0">
      <w:pPr>
        <w:pStyle w:val="a9"/>
        <w:numPr>
          <w:ilvl w:val="0"/>
          <w:numId w:val="18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4022E0">
        <w:rPr>
          <w:rFonts w:ascii="Times New Roman" w:hAnsi="Times New Roman"/>
          <w:bCs/>
          <w:sz w:val="28"/>
          <w:szCs w:val="28"/>
        </w:rPr>
        <w:t>Versicolor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: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Recall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дуже низький (0.44). Це означає, що модель змогла знайти лише 44% реальних квітів цього сорту (8 із 18). Більшість вона помилково віднесла до іншого класу.</w:t>
      </w:r>
    </w:p>
    <w:p w14:paraId="490B2C9E" w14:textId="6CC99BD2" w:rsidR="004022E0" w:rsidRDefault="004022E0" w:rsidP="004022E0">
      <w:pPr>
        <w:pStyle w:val="a9"/>
        <w:numPr>
          <w:ilvl w:val="0"/>
          <w:numId w:val="18"/>
        </w:numPr>
        <w:spacing w:after="0" w:line="360" w:lineRule="auto"/>
        <w:rPr>
          <w:rFonts w:ascii="Times New Roman" w:hAnsi="Times New Roman"/>
          <w:bCs/>
          <w:sz w:val="28"/>
          <w:szCs w:val="28"/>
        </w:rPr>
      </w:pPr>
      <w:proofErr w:type="spellStart"/>
      <w:r w:rsidRPr="004022E0">
        <w:rPr>
          <w:rFonts w:ascii="Times New Roman" w:hAnsi="Times New Roman"/>
          <w:bCs/>
          <w:sz w:val="28"/>
          <w:szCs w:val="28"/>
        </w:rPr>
        <w:t>Virginica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: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Precision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 низький (0.50). Це означає, що коли модель каже "це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Virginica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 xml:space="preserve">", вона помиляється в половині випадків (плутає з </w:t>
      </w:r>
      <w:proofErr w:type="spellStart"/>
      <w:r w:rsidRPr="004022E0">
        <w:rPr>
          <w:rFonts w:ascii="Times New Roman" w:hAnsi="Times New Roman"/>
          <w:bCs/>
          <w:sz w:val="28"/>
          <w:szCs w:val="28"/>
        </w:rPr>
        <w:t>Versicolor</w:t>
      </w:r>
      <w:proofErr w:type="spellEnd"/>
      <w:r w:rsidRPr="004022E0">
        <w:rPr>
          <w:rFonts w:ascii="Times New Roman" w:hAnsi="Times New Roman"/>
          <w:bCs/>
          <w:sz w:val="28"/>
          <w:szCs w:val="28"/>
        </w:rPr>
        <w:t>).</w:t>
      </w:r>
    </w:p>
    <w:p w14:paraId="0D6BC300" w14:textId="6713E187" w:rsidR="004022E0" w:rsidRDefault="00793436" w:rsidP="00793436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 w:rsidRPr="00793436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2E453A4B" wp14:editId="312B5976">
            <wp:extent cx="4160339" cy="34956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6440" cy="35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3D6" w14:textId="51F12821" w:rsidR="00793436" w:rsidRDefault="00793436" w:rsidP="00793436">
      <w:pPr>
        <w:spacing w:after="0" w:line="360" w:lineRule="auto"/>
        <w:ind w:firstLine="567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Рис.1.11 – Матриця плутанини.</w:t>
      </w:r>
    </w:p>
    <w:p w14:paraId="2B9D6AE8" w14:textId="3544259E" w:rsidR="00793436" w:rsidRDefault="00793436" w:rsidP="00793436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793436">
        <w:rPr>
          <w:rFonts w:ascii="Times New Roman" w:hAnsi="Times New Roman"/>
          <w:bCs/>
          <w:sz w:val="28"/>
          <w:szCs w:val="28"/>
        </w:rPr>
        <w:lastRenderedPageBreak/>
        <w:t xml:space="preserve">Усі квітки класу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Setosa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 xml:space="preserve"> (верхній лівий кут) класифіковані вірно.</w:t>
      </w:r>
    </w:p>
    <w:p w14:paraId="1263FEAF" w14:textId="7D887358" w:rsidR="00793436" w:rsidRDefault="00793436" w:rsidP="00793436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793436">
        <w:rPr>
          <w:rFonts w:ascii="Times New Roman" w:hAnsi="Times New Roman"/>
          <w:bCs/>
          <w:sz w:val="28"/>
          <w:szCs w:val="28"/>
        </w:rPr>
        <w:t xml:space="preserve">Спостерігається значне змішування між класами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Versicolor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 xml:space="preserve"> та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Virginica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 xml:space="preserve">. Лінійний класифікатор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Ridge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 xml:space="preserve"> провів "пряму лінію" розділення недостатньо точно для цих двох схожих сортів, через що значна частина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Versicolor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 xml:space="preserve"> була помилково визначена як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Virginica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>.</w:t>
      </w:r>
    </w:p>
    <w:p w14:paraId="76BDE962" w14:textId="580F606E" w:rsidR="00793436" w:rsidRDefault="00793436" w:rsidP="00793436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793436">
        <w:rPr>
          <w:rFonts w:ascii="Times New Roman" w:hAnsi="Times New Roman"/>
          <w:b/>
          <w:sz w:val="28"/>
          <w:szCs w:val="28"/>
        </w:rPr>
        <w:t>Висновок:</w:t>
      </w:r>
      <w:r w:rsidRPr="00793436">
        <w:rPr>
          <w:rFonts w:ascii="Times New Roman" w:hAnsi="Times New Roman"/>
          <w:bCs/>
          <w:sz w:val="28"/>
          <w:szCs w:val="28"/>
        </w:rPr>
        <w:t xml:space="preserve"> Ми використовуючи спеціалізовані бібліотеки та мову програмування </w:t>
      </w:r>
      <w:proofErr w:type="spellStart"/>
      <w:r w:rsidRPr="00793436">
        <w:rPr>
          <w:rFonts w:ascii="Times New Roman" w:hAnsi="Times New Roman"/>
          <w:bCs/>
          <w:sz w:val="28"/>
          <w:szCs w:val="28"/>
        </w:rPr>
        <w:t>Python</w:t>
      </w:r>
      <w:proofErr w:type="spellEnd"/>
      <w:r w:rsidRPr="00793436">
        <w:rPr>
          <w:rFonts w:ascii="Times New Roman" w:hAnsi="Times New Roman"/>
          <w:bCs/>
          <w:sz w:val="28"/>
          <w:szCs w:val="28"/>
        </w:rPr>
        <w:t xml:space="preserve"> дослідили різні методи класифікації даних та навчилися їх порівнювати.</w:t>
      </w:r>
    </w:p>
    <w:p w14:paraId="60F33FD7" w14:textId="6C089A1A" w:rsidR="00793436" w:rsidRPr="00793436" w:rsidRDefault="00793436" w:rsidP="00793436">
      <w:pPr>
        <w:spacing w:after="0" w:line="360" w:lineRule="auto"/>
        <w:ind w:firstLine="567"/>
        <w:rPr>
          <w:rFonts w:ascii="Times New Roman" w:hAnsi="Times New Roman"/>
          <w:bCs/>
          <w:sz w:val="28"/>
          <w:szCs w:val="28"/>
          <w:u w:val="single"/>
          <w:lang w:val="ru-RU"/>
        </w:rPr>
      </w:pPr>
      <w:r w:rsidRPr="00793436">
        <w:rPr>
          <w:rFonts w:ascii="Times New Roman" w:hAnsi="Times New Roman"/>
          <w:b/>
          <w:sz w:val="28"/>
          <w:szCs w:val="28"/>
        </w:rPr>
        <w:t xml:space="preserve">Посилання на </w:t>
      </w:r>
      <w:r w:rsidRPr="00793436">
        <w:rPr>
          <w:rFonts w:ascii="Times New Roman" w:hAnsi="Times New Roman"/>
          <w:b/>
          <w:sz w:val="28"/>
          <w:szCs w:val="28"/>
          <w:lang w:val="en-GB"/>
        </w:rPr>
        <w:t>git</w:t>
      </w:r>
      <w:r w:rsidRPr="00793436">
        <w:rPr>
          <w:rFonts w:ascii="Times New Roman" w:hAnsi="Times New Roman"/>
          <w:b/>
          <w:sz w:val="28"/>
          <w:szCs w:val="28"/>
          <w:lang w:val="ru-RU"/>
        </w:rPr>
        <w:t xml:space="preserve">: </w:t>
      </w:r>
      <w:hyperlink r:id="rId20" w:history="1">
        <w:r w:rsidRPr="004B4156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https</w:t>
        </w:r>
        <w:r w:rsidRPr="004B4156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://</w:t>
        </w:r>
        <w:proofErr w:type="spellStart"/>
        <w:r w:rsidRPr="004B4156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github</w:t>
        </w:r>
        <w:proofErr w:type="spellEnd"/>
        <w:r w:rsidRPr="004B4156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.</w:t>
        </w:r>
        <w:r w:rsidRPr="004B4156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com</w:t>
        </w:r>
        <w:r w:rsidRPr="004B4156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proofErr w:type="spellStart"/>
        <w:r w:rsidRPr="004B4156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IgorLomonosov</w:t>
        </w:r>
        <w:proofErr w:type="spellEnd"/>
        <w:r w:rsidRPr="004B4156">
          <w:rPr>
            <w:rStyle w:val="a8"/>
            <w:rFonts w:ascii="Times New Roman" w:hAnsi="Times New Roman"/>
            <w:bCs/>
            <w:sz w:val="28"/>
            <w:szCs w:val="28"/>
            <w:lang w:val="ru-RU"/>
          </w:rPr>
          <w:t>/</w:t>
        </w:r>
        <w:r w:rsidRPr="004B4156">
          <w:rPr>
            <w:rStyle w:val="a8"/>
            <w:rFonts w:ascii="Times New Roman" w:hAnsi="Times New Roman"/>
            <w:bCs/>
            <w:sz w:val="28"/>
            <w:szCs w:val="28"/>
            <w:lang w:val="en-GB"/>
          </w:rPr>
          <w:t>SAI</w:t>
        </w:r>
      </w:hyperlink>
    </w:p>
    <w:p w14:paraId="69089513" w14:textId="77777777" w:rsidR="00793436" w:rsidRPr="00793436" w:rsidRDefault="00793436" w:rsidP="00793436">
      <w:pPr>
        <w:spacing w:after="0" w:line="360" w:lineRule="auto"/>
        <w:ind w:firstLine="567"/>
        <w:rPr>
          <w:rFonts w:ascii="Times New Roman" w:hAnsi="Times New Roman"/>
          <w:b/>
          <w:sz w:val="28"/>
          <w:szCs w:val="28"/>
          <w:lang w:val="ru-RU"/>
        </w:rPr>
      </w:pPr>
    </w:p>
    <w:sectPr w:rsidR="00793436" w:rsidRPr="00793436" w:rsidSect="00916F28">
      <w:headerReference w:type="default" r:id="rId21"/>
      <w:headerReference w:type="first" r:id="rId22"/>
      <w:pgSz w:w="11906" w:h="16838"/>
      <w:pgMar w:top="50" w:right="567" w:bottom="2694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8573C" w14:textId="77777777" w:rsidR="00AB2397" w:rsidRDefault="00AB2397">
      <w:r>
        <w:separator/>
      </w:r>
    </w:p>
  </w:endnote>
  <w:endnote w:type="continuationSeparator" w:id="0">
    <w:p w14:paraId="3EFC1084" w14:textId="77777777" w:rsidR="00AB2397" w:rsidRDefault="00AB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3CC35" w14:textId="77777777" w:rsidR="00AB2397" w:rsidRDefault="00AB2397">
      <w:r>
        <w:separator/>
      </w:r>
    </w:p>
  </w:footnote>
  <w:footnote w:type="continuationSeparator" w:id="0">
    <w:p w14:paraId="399481D3" w14:textId="77777777" w:rsidR="00AB2397" w:rsidRDefault="00AB2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FA6AC50" w:rsidR="00326D2B" w:rsidRPr="002609C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.12</w:t>
                            </w:r>
                            <w:r w:rsidR="002609CF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FA6AC50" w:rsidR="00326D2B" w:rsidRPr="002609C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.12</w:t>
                      </w:r>
                      <w:r w:rsidR="002609CF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1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09C21C15" w:rsidR="00326D2B" w:rsidRPr="002609C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2609C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2609C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>12</w:t>
                            </w:r>
                            <w:r w:rsidR="002609C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2609CF">
                              <w:rPr>
                                <w:rFonts w:ascii="Calibri" w:hAnsi="Calibri"/>
                                <w:szCs w:val="28"/>
                              </w:rPr>
                              <w:t>.10.000 –</w:t>
                            </w:r>
                            <w:r w:rsidR="003E0570" w:rsidRPr="002609C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2609C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2EE99561" w:rsidR="00326D2B" w:rsidRPr="002609CF" w:rsidRDefault="002609C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2609CF">
                                <w:rPr>
                                  <w:i/>
                                  <w:sz w:val="18"/>
                                  <w:lang w:val="ru-RU"/>
                                </w:rPr>
                                <w:t>Ломоносов І.О.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B3AB197" w:rsidR="00326D2B" w:rsidRPr="002609CF" w:rsidRDefault="002609CF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Маєвський</w:t>
                              </w:r>
                              <w:proofErr w:type="spellEnd"/>
                              <w:r w:rsidRPr="002609C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7777777" w:rsidR="00326D2B" w:rsidRPr="002638A5" w:rsidRDefault="002638A5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Єфіменко</w:t>
                              </w:r>
                              <w:proofErr w:type="spellEnd"/>
                              <w:r w:rsidRPr="002638A5"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8136BA2" w:rsidR="00326D2B" w:rsidRPr="002609C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2609CF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2609CF" w:rsidRPr="002609CF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ІПЗ-22-4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09C21C15" w:rsidR="00326D2B" w:rsidRPr="002609C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2609C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2609C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>12</w:t>
                      </w:r>
                      <w:r w:rsidR="002609C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2609CF">
                        <w:rPr>
                          <w:rFonts w:ascii="Calibri" w:hAnsi="Calibri"/>
                          <w:szCs w:val="28"/>
                        </w:rPr>
                        <w:t>.10.000 –</w:t>
                      </w:r>
                      <w:r w:rsidR="003E0570" w:rsidRPr="002609C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2609C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2EE99561" w:rsidR="00326D2B" w:rsidRPr="002609CF" w:rsidRDefault="002609C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2609CF">
                          <w:rPr>
                            <w:i/>
                            <w:sz w:val="18"/>
                            <w:lang w:val="ru-RU"/>
                          </w:rPr>
                          <w:t>Ломоносов І.О.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B3AB197" w:rsidR="00326D2B" w:rsidRPr="002609CF" w:rsidRDefault="002609CF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Маєвський</w:t>
                        </w:r>
                        <w:proofErr w:type="spellEnd"/>
                        <w:r w:rsidRPr="002609C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7777777" w:rsidR="00326D2B" w:rsidRPr="002638A5" w:rsidRDefault="002638A5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proofErr w:type="spellStart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>Єфіменко</w:t>
                        </w:r>
                        <w:proofErr w:type="spellEnd"/>
                        <w:r w:rsidRPr="002638A5">
                          <w:rPr>
                            <w:rFonts w:ascii="Journal" w:hAnsi="Journal"/>
                            <w:i w:val="0"/>
                            <w:sz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8136BA2" w:rsidR="00326D2B" w:rsidRPr="002609C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2609CF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2609CF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</w:t>
                      </w:r>
                      <w:r w:rsidR="002609CF" w:rsidRPr="002609CF">
                        <w:rPr>
                          <w:rFonts w:ascii="Arial" w:hAnsi="Arial"/>
                          <w:sz w:val="32"/>
                          <w:szCs w:val="18"/>
                        </w:rPr>
                        <w:t>ІПЗ-22-4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3C7E55"/>
    <w:multiLevelType w:val="hybridMultilevel"/>
    <w:tmpl w:val="A57281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842CC"/>
    <w:multiLevelType w:val="hybridMultilevel"/>
    <w:tmpl w:val="9A72AD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9" w15:restartNumberingAfterBreak="0">
    <w:nsid w:val="41645D7D"/>
    <w:multiLevelType w:val="hybridMultilevel"/>
    <w:tmpl w:val="790C3ED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B16EC"/>
    <w:multiLevelType w:val="hybridMultilevel"/>
    <w:tmpl w:val="310C0F7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15"/>
  </w:num>
  <w:num w:numId="6">
    <w:abstractNumId w:val="7"/>
  </w:num>
  <w:num w:numId="7">
    <w:abstractNumId w:val="5"/>
  </w:num>
  <w:num w:numId="8">
    <w:abstractNumId w:val="12"/>
  </w:num>
  <w:num w:numId="9">
    <w:abstractNumId w:val="11"/>
  </w:num>
  <w:num w:numId="10">
    <w:abstractNumId w:val="3"/>
  </w:num>
  <w:num w:numId="11">
    <w:abstractNumId w:val="13"/>
  </w:num>
  <w:num w:numId="12">
    <w:abstractNumId w:val="16"/>
  </w:num>
  <w:num w:numId="13">
    <w:abstractNumId w:val="10"/>
  </w:num>
  <w:num w:numId="14">
    <w:abstractNumId w:val="17"/>
  </w:num>
  <w:num w:numId="15">
    <w:abstractNumId w:val="4"/>
  </w:num>
  <w:num w:numId="16">
    <w:abstractNumId w:val="14"/>
  </w:num>
  <w:num w:numId="17">
    <w:abstractNumId w:val="2"/>
  </w:num>
  <w:num w:numId="1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57FF"/>
    <w:rsid w:val="000F12CA"/>
    <w:rsid w:val="000F2684"/>
    <w:rsid w:val="000F7DC9"/>
    <w:rsid w:val="0011226C"/>
    <w:rsid w:val="00113BC9"/>
    <w:rsid w:val="001169D0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B3921"/>
    <w:rsid w:val="001B3F8C"/>
    <w:rsid w:val="001B7F3D"/>
    <w:rsid w:val="001C0B7D"/>
    <w:rsid w:val="001C133B"/>
    <w:rsid w:val="001C283F"/>
    <w:rsid w:val="001D0306"/>
    <w:rsid w:val="001D1CB5"/>
    <w:rsid w:val="001E6442"/>
    <w:rsid w:val="001F39B7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9CF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3650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0570"/>
    <w:rsid w:val="003E6120"/>
    <w:rsid w:val="003E6E94"/>
    <w:rsid w:val="003E6F39"/>
    <w:rsid w:val="003E719E"/>
    <w:rsid w:val="003F161E"/>
    <w:rsid w:val="003F2ABB"/>
    <w:rsid w:val="003F7A5A"/>
    <w:rsid w:val="004004BC"/>
    <w:rsid w:val="004022E0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2F0B"/>
    <w:rsid w:val="00540B21"/>
    <w:rsid w:val="005422A1"/>
    <w:rsid w:val="005453C2"/>
    <w:rsid w:val="00565C41"/>
    <w:rsid w:val="00567D1E"/>
    <w:rsid w:val="00570E22"/>
    <w:rsid w:val="005A20E1"/>
    <w:rsid w:val="005A2112"/>
    <w:rsid w:val="005A45E1"/>
    <w:rsid w:val="005D422A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470A2"/>
    <w:rsid w:val="00651D76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3436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2F78"/>
    <w:rsid w:val="00872C33"/>
    <w:rsid w:val="00880C42"/>
    <w:rsid w:val="00891FC2"/>
    <w:rsid w:val="00892EAE"/>
    <w:rsid w:val="008A4C80"/>
    <w:rsid w:val="008B5588"/>
    <w:rsid w:val="008C11F3"/>
    <w:rsid w:val="008C274D"/>
    <w:rsid w:val="008D133E"/>
    <w:rsid w:val="008D7844"/>
    <w:rsid w:val="008E14C9"/>
    <w:rsid w:val="008E4026"/>
    <w:rsid w:val="008F0AFA"/>
    <w:rsid w:val="008F19D5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6F28"/>
    <w:rsid w:val="00922CCA"/>
    <w:rsid w:val="00923505"/>
    <w:rsid w:val="00933C7E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B074F"/>
    <w:rsid w:val="00AB2397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68A0"/>
    <w:rsid w:val="00B86DBA"/>
    <w:rsid w:val="00B909E9"/>
    <w:rsid w:val="00B91413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76515"/>
    <w:rsid w:val="00D843A0"/>
    <w:rsid w:val="00D85745"/>
    <w:rsid w:val="00D86870"/>
    <w:rsid w:val="00D9398B"/>
    <w:rsid w:val="00DA5908"/>
    <w:rsid w:val="00DC364C"/>
    <w:rsid w:val="00DC4471"/>
    <w:rsid w:val="00DC45F2"/>
    <w:rsid w:val="00DD4CAF"/>
    <w:rsid w:val="00DE1ACC"/>
    <w:rsid w:val="00DE1AEF"/>
    <w:rsid w:val="00DF189B"/>
    <w:rsid w:val="00DF53AD"/>
    <w:rsid w:val="00DF53B9"/>
    <w:rsid w:val="00DF5C55"/>
    <w:rsid w:val="00DF7A47"/>
    <w:rsid w:val="00E01025"/>
    <w:rsid w:val="00E10B0C"/>
    <w:rsid w:val="00E170FC"/>
    <w:rsid w:val="00E2262E"/>
    <w:rsid w:val="00E46FB5"/>
    <w:rsid w:val="00E50895"/>
    <w:rsid w:val="00E50DCF"/>
    <w:rsid w:val="00E53AC5"/>
    <w:rsid w:val="00E57033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3172"/>
    <w:rsid w:val="00ED766B"/>
    <w:rsid w:val="00EE618E"/>
    <w:rsid w:val="00EE78BC"/>
    <w:rsid w:val="00EF2415"/>
    <w:rsid w:val="00EF5F30"/>
    <w:rsid w:val="00F15231"/>
    <w:rsid w:val="00F17459"/>
    <w:rsid w:val="00F20479"/>
    <w:rsid w:val="00F2189D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F7D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paragraph" w:customStyle="1" w:styleId="msonormal0">
    <w:name w:val="msonormal"/>
    <w:basedOn w:val="a"/>
    <w:rsid w:val="00916F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character" w:styleId="af8">
    <w:name w:val="Unresolved Mention"/>
    <w:basedOn w:val="a0"/>
    <w:uiPriority w:val="99"/>
    <w:semiHidden/>
    <w:unhideWhenUsed/>
    <w:rsid w:val="00793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2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IgorLomonosov/SA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84</TotalTime>
  <Pages>15</Pages>
  <Words>10287</Words>
  <Characters>5864</Characters>
  <Application>Microsoft Office Word</Application>
  <DocSecurity>0</DocSecurity>
  <Lines>48</Lines>
  <Paragraphs>32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hugo sanchez</cp:lastModifiedBy>
  <cp:revision>10</cp:revision>
  <cp:lastPrinted>2015-03-05T20:32:00Z</cp:lastPrinted>
  <dcterms:created xsi:type="dcterms:W3CDTF">2018-06-18T19:06:00Z</dcterms:created>
  <dcterms:modified xsi:type="dcterms:W3CDTF">2025-12-10T16:35:00Z</dcterms:modified>
</cp:coreProperties>
</file>