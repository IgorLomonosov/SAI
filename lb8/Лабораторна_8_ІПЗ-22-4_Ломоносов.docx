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05BD" w14:textId="451D4FF6" w:rsidR="003B4B06" w:rsidRPr="00AD5701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AD5701">
        <w:rPr>
          <w:rFonts w:ascii="Times New Roman" w:hAnsi="Times New Roman"/>
          <w:b/>
          <w:sz w:val="28"/>
          <w:szCs w:val="28"/>
          <w:lang w:val="en-GB"/>
        </w:rPr>
        <w:t>8</w:t>
      </w:r>
    </w:p>
    <w:p w14:paraId="37E1DC09" w14:textId="253AA43B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Cs/>
          <w:sz w:val="28"/>
          <w:szCs w:val="28"/>
        </w:rPr>
        <w:t>Нейронна реалізація логічних функцій AND, OR, XOR</w:t>
      </w:r>
    </w:p>
    <w:p w14:paraId="55BB3875" w14:textId="3DFFC540" w:rsidR="00916F28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>
        <w:rPr>
          <w:rFonts w:ascii="Times New Roman" w:hAnsi="Times New Roman"/>
          <w:bCs/>
          <w:sz w:val="28"/>
          <w:szCs w:val="28"/>
        </w:rPr>
        <w:t>Дослідити математичну модель нейрона</w:t>
      </w:r>
    </w:p>
    <w:p w14:paraId="183F09BC" w14:textId="659A5010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Хід роботи</w:t>
      </w:r>
    </w:p>
    <w:p w14:paraId="0E077EA2" w14:textId="16C2F4D0" w:rsidR="00AD5701" w:rsidRPr="00AD5701" w:rsidRDefault="00916F28" w:rsidP="00AD5701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16F28">
        <w:rPr>
          <w:rFonts w:ascii="Times New Roman" w:hAnsi="Times New Roman"/>
          <w:b/>
          <w:sz w:val="28"/>
          <w:szCs w:val="28"/>
        </w:rPr>
        <w:t>Завдання</w:t>
      </w:r>
      <w:r w:rsidR="00AD5701" w:rsidRPr="00AD5701">
        <w:rPr>
          <w:rFonts w:ascii="Times New Roman" w:hAnsi="Times New Roman"/>
          <w:b/>
          <w:sz w:val="28"/>
          <w:szCs w:val="28"/>
          <w:lang w:val="ru-RU"/>
        </w:rPr>
        <w:t xml:space="preserve">: </w:t>
      </w:r>
      <w:proofErr w:type="spellStart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Використовуючи</w:t>
      </w:r>
      <w:proofErr w:type="spellEnd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засоби</w:t>
      </w:r>
      <w:proofErr w:type="spellEnd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="00AD5701" w:rsidRPr="00AD5701">
        <w:rPr>
          <w:rFonts w:ascii="Times New Roman" w:hAnsi="Times New Roman"/>
          <w:bCs/>
          <w:sz w:val="28"/>
          <w:szCs w:val="28"/>
          <w:lang w:val="en-GB"/>
        </w:rPr>
        <w:t>TensorFlow</w:t>
      </w:r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proofErr w:type="spellStart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реалізувати</w:t>
      </w:r>
      <w:proofErr w:type="spellEnd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 код наведений </w:t>
      </w:r>
      <w:proofErr w:type="spellStart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нижче</w:t>
      </w:r>
      <w:proofErr w:type="spellEnd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 та </w:t>
      </w:r>
      <w:proofErr w:type="spellStart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дослідити</w:t>
      </w:r>
      <w:proofErr w:type="spellEnd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 структуру </w:t>
      </w:r>
      <w:proofErr w:type="spellStart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розрахункового</w:t>
      </w:r>
      <w:proofErr w:type="spellEnd"/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 xml:space="preserve"> алгоритму</w:t>
      </w:r>
      <w:r w:rsidR="00AD5701" w:rsidRPr="00AD5701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6620523D" w14:textId="7C796DC9" w:rsidR="00916F28" w:rsidRDefault="00AD5701" w:rsidP="00AD570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4A64265" wp14:editId="394DE5E6">
            <wp:extent cx="4515480" cy="18766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B1ED" w14:textId="4EBEB384" w:rsidR="00AD5701" w:rsidRDefault="00AD5701" w:rsidP="00AD570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5D5CFF68" wp14:editId="5BFB321F">
            <wp:extent cx="5042535" cy="3221916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128" cy="32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AA25" w14:textId="46547B65" w:rsidR="00AD5701" w:rsidRDefault="00AD5701" w:rsidP="00AD5701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Рис.1.1-1.2 – Результат виконання завдання.</w:t>
      </w:r>
    </w:p>
    <w:p w14:paraId="2054EC96" w14:textId="77777777" w:rsidR="00AD5701" w:rsidRPr="00AD5701" w:rsidRDefault="00AD5701" w:rsidP="00AD5701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>Граф обчислень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Computational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Graph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):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TensorFlow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(версія 1.x) працює за принципом відкладених обчислень. Спочатку ми будуємо граф: визначаємо вхідні вузли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placeholder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>), змінні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Variable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) та операції </w:t>
      </w:r>
      <w:r w:rsidRPr="00AD5701">
        <w:rPr>
          <w:rFonts w:ascii="Times New Roman" w:hAnsi="Times New Roman"/>
          <w:bCs/>
          <w:sz w:val="28"/>
          <w:szCs w:val="28"/>
        </w:rPr>
        <w:lastRenderedPageBreak/>
        <w:t>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y_pred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loss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optimizer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>). Самі обчислення не відбуваються до запуску сесії.</w:t>
      </w:r>
    </w:p>
    <w:p w14:paraId="59C1530E" w14:textId="77777777" w:rsidR="00AD5701" w:rsidRPr="00AD5701" w:rsidRDefault="00AD5701" w:rsidP="00AD5701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 xml:space="preserve">Змінні (k, b): Це параметри моделі, які зберігаються в пам'яті та оновлюються на кожному кроці навчання. Початково вони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ініціалізуються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випадковими числами.</w:t>
      </w:r>
    </w:p>
    <w:p w14:paraId="4B10C2F0" w14:textId="0183BC28" w:rsidR="00AD5701" w:rsidRPr="00AD5701" w:rsidRDefault="00AD5701" w:rsidP="00AD5701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>Функція втрат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Loss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): Використано суму квадратів помилок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real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pred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AD5701">
        <w:rPr>
          <w:rFonts w:ascii="Times New Roman" w:hAnsi="Times New Roman"/>
          <w:bCs/>
          <w:sz w:val="28"/>
          <w:szCs w:val="28"/>
        </w:rPr>
        <w:t>.</w:t>
      </w:r>
      <w:r w:rsidRPr="00AD5701">
        <w:rPr>
          <w:rFonts w:ascii="Times New Roman" w:hAnsi="Times New Roman"/>
          <w:bCs/>
          <w:sz w:val="28"/>
          <w:szCs w:val="28"/>
        </w:rPr>
        <w:t xml:space="preserve"> Мінімізація цієї величини дозволяє знайти лінію, що проходить найближче до точок даних.</w:t>
      </w:r>
    </w:p>
    <w:p w14:paraId="47A263AE" w14:textId="50372CFE" w:rsidR="00AD5701" w:rsidRPr="00AD5701" w:rsidRDefault="00AD5701" w:rsidP="00AD5701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>Оптимізатор: Використано стохастичний градієнтний спуск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GradientDescentOptimizer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>). Він обчислює градієнти функції втрат по відношенню до k та b і змінює їх у напрямку зменшення помилки.</w:t>
      </w:r>
    </w:p>
    <w:p w14:paraId="320EB340" w14:textId="214787FA" w:rsidR="00AD5701" w:rsidRDefault="00AD5701" w:rsidP="00AD5701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>Сесія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Session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): Всередині блоку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with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tf.Session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()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as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sess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>: відбувається виконання графу. Дані подаються невеликими порціями (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батчами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по 100 елементів) через словник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feed_dict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>.</w:t>
      </w:r>
    </w:p>
    <w:p w14:paraId="68F4202A" w14:textId="77777777" w:rsidR="00AD5701" w:rsidRDefault="00AD5701" w:rsidP="00AD5701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>Результати:</w:t>
      </w:r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>Протягом 20 000 епох алгоритм успішно мінімізував функцію втрат.</w:t>
      </w:r>
    </w:p>
    <w:p w14:paraId="4D17D303" w14:textId="05544F74" w:rsidR="00AD5701" w:rsidRDefault="00AD5701" w:rsidP="00AD5701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>Очікувані значення: k</w:t>
      </w:r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>=</w:t>
      </w:r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>2, b</w:t>
      </w:r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>=</w:t>
      </w:r>
      <w:r w:rsidRPr="00AD5701">
        <w:rPr>
          <w:rFonts w:ascii="Times New Roman" w:hAnsi="Times New Roman"/>
          <w:bCs/>
          <w:sz w:val="28"/>
          <w:szCs w:val="28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>1.</w:t>
      </w:r>
    </w:p>
    <w:p w14:paraId="503849C0" w14:textId="77493057" w:rsidR="00AD5701" w:rsidRDefault="00AD5701" w:rsidP="00AD5701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 xml:space="preserve">Отримані значення: k </w:t>
      </w:r>
      <w:r>
        <w:rPr>
          <w:rFonts w:ascii="Times New Roman" w:hAnsi="Times New Roman"/>
          <w:bCs/>
          <w:sz w:val="28"/>
          <w:szCs w:val="28"/>
        </w:rPr>
        <w:t>≈</w:t>
      </w:r>
      <w:r w:rsidRPr="00AD5701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 xml:space="preserve">2.00, b </w:t>
      </w:r>
      <w:r>
        <w:rPr>
          <w:rFonts w:ascii="Times New Roman" w:hAnsi="Times New Roman"/>
          <w:bCs/>
          <w:sz w:val="28"/>
          <w:szCs w:val="28"/>
        </w:rPr>
        <w:t>≈</w:t>
      </w:r>
      <w:r w:rsidRPr="00AD5701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AD5701">
        <w:rPr>
          <w:rFonts w:ascii="Times New Roman" w:hAnsi="Times New Roman"/>
          <w:bCs/>
          <w:sz w:val="28"/>
          <w:szCs w:val="28"/>
        </w:rPr>
        <w:t>1.00 (значення можуть незначно відрізнятися через випадковий шум у даних).</w:t>
      </w:r>
    </w:p>
    <w:p w14:paraId="14EBE5CA" w14:textId="36DE4D67" w:rsidR="00AD5701" w:rsidRDefault="00AD5701" w:rsidP="00AD5701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AD5701">
        <w:rPr>
          <w:rFonts w:ascii="Times New Roman" w:hAnsi="Times New Roman"/>
          <w:bCs/>
          <w:sz w:val="28"/>
          <w:szCs w:val="28"/>
        </w:rPr>
        <w:t xml:space="preserve">На графіку видно, що червона лінія (передбачення моделі) майже ідеально накладається на зелену пунктирну лінію (істинна залежність), проходячи через центр хмари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зашумлених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даних. Це свідчить про те, що модель </w:t>
      </w:r>
      <w:proofErr w:type="spellStart"/>
      <w:r w:rsidRPr="00AD5701">
        <w:rPr>
          <w:rFonts w:ascii="Times New Roman" w:hAnsi="Times New Roman"/>
          <w:bCs/>
          <w:sz w:val="28"/>
          <w:szCs w:val="28"/>
        </w:rPr>
        <w:t>коректно</w:t>
      </w:r>
      <w:proofErr w:type="spellEnd"/>
      <w:r w:rsidRPr="00AD5701">
        <w:rPr>
          <w:rFonts w:ascii="Times New Roman" w:hAnsi="Times New Roman"/>
          <w:bCs/>
          <w:sz w:val="28"/>
          <w:szCs w:val="28"/>
        </w:rPr>
        <w:t xml:space="preserve"> навчилася знаходити лінійну закономірність.</w:t>
      </w:r>
    </w:p>
    <w:p w14:paraId="094C33A6" w14:textId="146B61EE" w:rsidR="0095034E" w:rsidRDefault="0095034E" w:rsidP="0095034E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1.1</w:t>
      </w:r>
    </w:p>
    <w:p w14:paraId="056CFCBC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import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tensorflow.compat.v1 </w:t>
      </w: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as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</w:t>
      </w:r>
      <w:proofErr w:type="spellEnd"/>
    </w:p>
    <w:p w14:paraId="41286EB2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import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numpy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as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np</w:t>
      </w:r>
      <w:proofErr w:type="spellEnd"/>
    </w:p>
    <w:p w14:paraId="472B778F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import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matplotlib.pyplot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as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</w:t>
      </w:r>
      <w:proofErr w:type="spellEnd"/>
    </w:p>
    <w:p w14:paraId="69967B12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4CFC3E60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tf.disable_v2_behavior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()</w:t>
      </w:r>
    </w:p>
    <w:p w14:paraId="03F1C4BE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6D1554A8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true_k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</w:p>
    <w:p w14:paraId="665DB49A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true_b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33E676A6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num_samples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1000</w:t>
      </w:r>
    </w:p>
    <w:p w14:paraId="2B629E1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0156AAE7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np.random.seed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42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</w:p>
    <w:p w14:paraId="74E70049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np.random.rand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num_samples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5D02DC57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noise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np.random.normal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loc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scale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0.5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size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num_samples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51CBE9AB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y_data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true_k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*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+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true_b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+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noise</w:t>
      </w:r>
      <w:proofErr w:type="spellEnd"/>
    </w:p>
    <w:p w14:paraId="16D02CD3" w14:textId="77777777" w:rsidR="0095034E" w:rsidRPr="0095034E" w:rsidRDefault="0095034E" w:rsidP="0095034E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4B545D1D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X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tf.placeholder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tf.float32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shape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[</w:t>
      </w:r>
      <w:proofErr w:type="spellStart"/>
      <w:r w:rsidRPr="0095034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],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name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X_input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7E84FFCB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y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tf.placeholder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tf.float32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shape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[</w:t>
      </w:r>
      <w:proofErr w:type="spellStart"/>
      <w:r w:rsidRPr="0095034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],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name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y_target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4F55FBEA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0AE32E0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k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tf.Variable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tf.random_normal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([]),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name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slope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25E28050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b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tf.Variable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name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bias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7D6134BB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1530E89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y_pred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k * X + b</w:t>
      </w:r>
    </w:p>
    <w:p w14:paraId="1056B54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69744964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loss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tf.reduce_sum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tf.square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y -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y_pred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))</w:t>
      </w:r>
    </w:p>
    <w:p w14:paraId="2D3065CF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4BE7FEE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learning_rate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0.0001</w:t>
      </w:r>
    </w:p>
    <w:p w14:paraId="0B3E9D1D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optimizer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tf.train.GradientDescentOptimizer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learning_rate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.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minimize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loss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7C1E183B" w14:textId="77777777" w:rsidR="0095034E" w:rsidRPr="0095034E" w:rsidRDefault="0095034E" w:rsidP="0095034E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29948034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batch_size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100</w:t>
      </w:r>
    </w:p>
    <w:p w14:paraId="41070C9A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epochs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20000</w:t>
      </w:r>
    </w:p>
    <w:p w14:paraId="467B5540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loss_history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[]</w:t>
      </w:r>
    </w:p>
    <w:p w14:paraId="048241E9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142729F7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init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tf.global_variables_initializer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()</w:t>
      </w:r>
    </w:p>
    <w:p w14:paraId="3D81A38D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16C224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print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"Початок навчання..."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1C6ADCC6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4AA46482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with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tf.Session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()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as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sess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:</w:t>
      </w:r>
    </w:p>
    <w:p w14:paraId="1FB09B22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sess.run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init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553C1AE7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7DE0E88E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for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i </w:t>
      </w:r>
      <w:proofErr w:type="spellStart"/>
      <w:r w:rsidRPr="0095034E">
        <w:rPr>
          <w:rFonts w:ascii="Courier New" w:eastAsia="Times New Roman" w:hAnsi="Courier New" w:cs="Courier New"/>
          <w:color w:val="82C6FF"/>
          <w:sz w:val="21"/>
          <w:szCs w:val="21"/>
          <w:lang w:eastAsia="uk-UA"/>
        </w:rPr>
        <w:t>in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range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epochs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):</w:t>
      </w:r>
    </w:p>
    <w:p w14:paraId="38468B38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rand_indices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np.random.choice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num_samples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batch_size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0557B219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x_batch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[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rand_indices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]</w:t>
      </w:r>
    </w:p>
    <w:p w14:paraId="105818E4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y_batch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y_data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[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rand_indices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]</w:t>
      </w:r>
    </w:p>
    <w:p w14:paraId="1EBF91F6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64F4782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        _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current_loss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current_k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current_b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sess.run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</w:p>
    <w:p w14:paraId="1A772876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   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[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optimizer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loss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k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b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],</w:t>
      </w:r>
    </w:p>
    <w:p w14:paraId="6857EF5C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feed_dict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: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x_batch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y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: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y_batch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</w:p>
    <w:p w14:paraId="10869AFB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16F43AA5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27A8CE8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loss_history.append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current_loss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227C6644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196C0B35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95034E">
        <w:rPr>
          <w:rFonts w:ascii="Courier New" w:eastAsia="Times New Roman" w:hAnsi="Courier New" w:cs="Courier New"/>
          <w:color w:val="C99CC6"/>
          <w:sz w:val="21"/>
          <w:szCs w:val="21"/>
          <w:lang w:eastAsia="uk-UA"/>
        </w:rPr>
        <w:t>if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i +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%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2000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==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:</w:t>
      </w:r>
    </w:p>
    <w:p w14:paraId="60F6B530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        </w:t>
      </w:r>
      <w:proofErr w:type="spellStart"/>
      <w:r w:rsidRPr="0095034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print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69A5D7"/>
          <w:sz w:val="21"/>
          <w:szCs w:val="21"/>
          <w:lang w:eastAsia="uk-UA"/>
        </w:rPr>
        <w:t>f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"Епоха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i+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: 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Loss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current_loss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:.4f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, k=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current_k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:.4f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, b=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current_b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:.4f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7391D078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BF78A39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   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final_k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final_b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=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sess.run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([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k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b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])</w:t>
      </w:r>
    </w:p>
    <w:p w14:paraId="227E85A6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6AD9FC15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print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"\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nНавчання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 завершено!"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47A8961C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print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69A5D7"/>
          <w:sz w:val="21"/>
          <w:szCs w:val="21"/>
          <w:lang w:eastAsia="uk-UA"/>
        </w:rPr>
        <w:t>f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"Фінальні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 параметри: k =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final_k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:.4f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 (очікувалось 2), b = 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final_b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:.4f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 (очікувалось 1)"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299379FA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19BB427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plt.figure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figsize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6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))</w:t>
      </w:r>
    </w:p>
    <w:p w14:paraId="3FF09BA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0C8F3A45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plt.scatter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y_data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s=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label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'Дані з шумом'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color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gray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alpha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0.5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6DBB272E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FDAFFCE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plt.plot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final_k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*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+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final_b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color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red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linewidth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label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proofErr w:type="spellStart"/>
      <w:r w:rsidRPr="0095034E">
        <w:rPr>
          <w:rFonts w:ascii="Courier New" w:eastAsia="Times New Roman" w:hAnsi="Courier New" w:cs="Courier New"/>
          <w:color w:val="69A5D7"/>
          <w:sz w:val="21"/>
          <w:szCs w:val="21"/>
          <w:lang w:eastAsia="uk-UA"/>
        </w:rPr>
        <w:t>f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'Регресія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 (k=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final_k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:.2f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, b=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{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final_b</w:t>
      </w:r>
      <w:r w:rsidRPr="0095034E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:.2f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}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)'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4F94517C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0806DF1D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plt.plot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true_k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*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X_data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+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true_b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color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green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linestyle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'--'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,</w:t>
      </w:r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 xml:space="preserve"> </w:t>
      </w: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label</w:t>
      </w:r>
      <w:proofErr w:type="spellEnd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'Істинна функція (k=2, b=1)'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0AA9FF94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</w:p>
    <w:p w14:paraId="36BE9267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plt.title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 xml:space="preserve">'Лінійна регресія з </w:t>
      </w:r>
      <w:proofErr w:type="spellStart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TensorFlow</w:t>
      </w:r>
      <w:proofErr w:type="spellEnd"/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480357C1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plt.xlabel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'X'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434A54E4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plt.ylabel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r w:rsidRPr="0095034E">
        <w:rPr>
          <w:rFonts w:ascii="Courier New" w:eastAsia="Times New Roman" w:hAnsi="Courier New" w:cs="Courier New"/>
          <w:color w:val="CE9178"/>
          <w:sz w:val="21"/>
          <w:szCs w:val="21"/>
          <w:lang w:eastAsia="uk-UA"/>
        </w:rPr>
        <w:t>'y'</w:t>
      </w:r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15A77723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plt.legend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()</w:t>
      </w:r>
    </w:p>
    <w:p w14:paraId="5492380E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plt.grid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</w:t>
      </w:r>
      <w:proofErr w:type="spellStart"/>
      <w:r w:rsidRPr="0095034E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)</w:t>
      </w:r>
    </w:p>
    <w:p w14:paraId="087D4FB9" w14:textId="77777777" w:rsidR="0095034E" w:rsidRPr="0095034E" w:rsidRDefault="0095034E" w:rsidP="009503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</w:pPr>
      <w:proofErr w:type="spellStart"/>
      <w:r w:rsidRPr="0095034E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plt.show</w:t>
      </w:r>
      <w:proofErr w:type="spellEnd"/>
      <w:r w:rsidRPr="0095034E">
        <w:rPr>
          <w:rFonts w:ascii="Courier New" w:eastAsia="Times New Roman" w:hAnsi="Courier New" w:cs="Courier New"/>
          <w:color w:val="DCDCDC"/>
          <w:sz w:val="21"/>
          <w:szCs w:val="21"/>
          <w:lang w:eastAsia="uk-UA"/>
        </w:rPr>
        <w:t>()</w:t>
      </w:r>
    </w:p>
    <w:p w14:paraId="7698B5C2" w14:textId="77777777" w:rsidR="0095034E" w:rsidRDefault="0095034E" w:rsidP="0095034E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3D7D7B00" w14:textId="1393E736" w:rsidR="0095034E" w:rsidRDefault="0095034E" w:rsidP="0095034E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95034E">
        <w:rPr>
          <w:rFonts w:ascii="Times New Roman" w:hAnsi="Times New Roman"/>
          <w:b/>
          <w:sz w:val="28"/>
          <w:szCs w:val="28"/>
        </w:rPr>
        <w:t>Висновок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Pr="0095034E">
        <w:rPr>
          <w:rFonts w:ascii="Times New Roman" w:hAnsi="Times New Roman"/>
          <w:bCs/>
          <w:sz w:val="28"/>
          <w:szCs w:val="28"/>
        </w:rPr>
        <w:t xml:space="preserve">У ході лабораторної роботи ми дослідили можливості бібліотеки </w:t>
      </w:r>
      <w:proofErr w:type="spellStart"/>
      <w:r w:rsidRPr="0095034E">
        <w:rPr>
          <w:rFonts w:ascii="Times New Roman" w:hAnsi="Times New Roman"/>
          <w:bCs/>
          <w:sz w:val="28"/>
          <w:szCs w:val="28"/>
        </w:rPr>
        <w:t>TensorFlow</w:t>
      </w:r>
      <w:proofErr w:type="spellEnd"/>
      <w:r w:rsidRPr="0095034E">
        <w:rPr>
          <w:rFonts w:ascii="Times New Roman" w:hAnsi="Times New Roman"/>
          <w:bCs/>
          <w:sz w:val="28"/>
          <w:szCs w:val="28"/>
        </w:rPr>
        <w:t xml:space="preserve"> для побудови та навчання нейронних мереж. Було реалізовано найпростішу </w:t>
      </w:r>
      <w:proofErr w:type="spellStart"/>
      <w:r w:rsidRPr="0095034E">
        <w:rPr>
          <w:rFonts w:ascii="Times New Roman" w:hAnsi="Times New Roman"/>
          <w:bCs/>
          <w:sz w:val="28"/>
          <w:szCs w:val="28"/>
        </w:rPr>
        <w:t>нейромережу</w:t>
      </w:r>
      <w:proofErr w:type="spellEnd"/>
      <w:r w:rsidRPr="0095034E">
        <w:rPr>
          <w:rFonts w:ascii="Times New Roman" w:hAnsi="Times New Roman"/>
          <w:bCs/>
          <w:sz w:val="28"/>
          <w:szCs w:val="28"/>
        </w:rPr>
        <w:t xml:space="preserve"> (один нейрон) для задачі лінійної регресії. Експериментально підтверджено, що метод градієнтного спуску дозволяє ефективно знаходити коефіцієнти лінійної залежності навіть за наявності шуму в даних.</w:t>
      </w:r>
    </w:p>
    <w:p w14:paraId="2C19ACCE" w14:textId="631C65AD" w:rsidR="0095034E" w:rsidRPr="0095034E" w:rsidRDefault="0095034E" w:rsidP="0095034E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lang w:val="ru-RU"/>
        </w:rPr>
      </w:pPr>
      <w:r w:rsidRPr="0095034E">
        <w:rPr>
          <w:rFonts w:ascii="Times New Roman" w:hAnsi="Times New Roman"/>
          <w:b/>
          <w:sz w:val="28"/>
          <w:szCs w:val="28"/>
        </w:rPr>
        <w:t xml:space="preserve">Посилання на </w:t>
      </w:r>
      <w:r w:rsidRPr="0095034E">
        <w:rPr>
          <w:rFonts w:ascii="Times New Roman" w:hAnsi="Times New Roman"/>
          <w:b/>
          <w:sz w:val="28"/>
          <w:szCs w:val="28"/>
          <w:lang w:val="en-GB"/>
        </w:rPr>
        <w:t>git</w:t>
      </w:r>
      <w:r w:rsidRPr="0095034E">
        <w:rPr>
          <w:rFonts w:ascii="Times New Roman" w:hAnsi="Times New Roman"/>
          <w:b/>
          <w:sz w:val="28"/>
          <w:szCs w:val="28"/>
          <w:lang w:val="ru-RU"/>
        </w:rPr>
        <w:t>:</w:t>
      </w:r>
      <w:r w:rsidRPr="0095034E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hyperlink r:id="rId10" w:history="1">
        <w:r w:rsidRPr="003F6A1B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https</w:t>
        </w:r>
        <w:r w:rsidRPr="003F6A1B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://</w:t>
        </w:r>
        <w:proofErr w:type="spellStart"/>
        <w:r w:rsidRPr="003F6A1B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github</w:t>
        </w:r>
        <w:proofErr w:type="spellEnd"/>
        <w:r w:rsidRPr="003F6A1B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.</w:t>
        </w:r>
        <w:r w:rsidRPr="003F6A1B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com</w:t>
        </w:r>
        <w:r w:rsidRPr="003F6A1B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proofErr w:type="spellStart"/>
        <w:r w:rsidRPr="003F6A1B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IgorLomonosov</w:t>
        </w:r>
        <w:proofErr w:type="spellEnd"/>
        <w:r w:rsidRPr="003F6A1B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r w:rsidRPr="003F6A1B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SAI</w:t>
        </w:r>
      </w:hyperlink>
      <w:r w:rsidRPr="0095034E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sectPr w:rsidR="0095034E" w:rsidRPr="0095034E" w:rsidSect="00916F28">
      <w:headerReference w:type="default" r:id="rId11"/>
      <w:headerReference w:type="first" r:id="rId12"/>
      <w:pgSz w:w="11906" w:h="16838"/>
      <w:pgMar w:top="50" w:right="567" w:bottom="2694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77956" w14:textId="77777777" w:rsidR="0070461D" w:rsidRDefault="0070461D">
      <w:r>
        <w:separator/>
      </w:r>
    </w:p>
  </w:endnote>
  <w:endnote w:type="continuationSeparator" w:id="0">
    <w:p w14:paraId="1614864A" w14:textId="77777777" w:rsidR="0070461D" w:rsidRDefault="00704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BEFE5" w14:textId="77777777" w:rsidR="0070461D" w:rsidRDefault="0070461D">
      <w:r>
        <w:separator/>
      </w:r>
    </w:p>
  </w:footnote>
  <w:footnote w:type="continuationSeparator" w:id="0">
    <w:p w14:paraId="47B92845" w14:textId="77777777" w:rsidR="0070461D" w:rsidRDefault="00704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FA6AC50" w:rsidR="00326D2B" w:rsidRPr="002609C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</w:t>
                            </w:r>
                            <w:r w:rsidR="002609CF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FA6AC50" w:rsidR="00326D2B" w:rsidRPr="002609C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.12</w:t>
                      </w:r>
                      <w:r w:rsidR="002609CF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1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9C21C15" w:rsidR="00326D2B" w:rsidRPr="002609C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2609C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12</w:t>
                            </w:r>
                            <w:r w:rsid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E99561" w:rsidR="00326D2B" w:rsidRPr="002609CF" w:rsidRDefault="002609C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2609CF">
                                <w:rPr>
                                  <w:i/>
                                  <w:sz w:val="18"/>
                                  <w:lang w:val="ru-RU"/>
                                </w:rPr>
                                <w:t>Ломоносов І.О.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B3AB197" w:rsidR="00326D2B" w:rsidRPr="002609CF" w:rsidRDefault="002609CF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Маєвський</w:t>
                              </w:r>
                              <w:proofErr w:type="spellEnd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7777777" w:rsidR="00326D2B" w:rsidRPr="002638A5" w:rsidRDefault="002638A5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Єфіменко</w:t>
                              </w:r>
                              <w:proofErr w:type="spellEnd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8136BA2" w:rsidR="00326D2B" w:rsidRPr="002609C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2609CF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2609CF"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ІПЗ-22-4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9C21C15" w:rsidR="00326D2B" w:rsidRPr="002609C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2609C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2609C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12</w:t>
                      </w:r>
                      <w:r w:rsid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E99561" w:rsidR="00326D2B" w:rsidRPr="002609CF" w:rsidRDefault="002609C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2609CF">
                          <w:rPr>
                            <w:i/>
                            <w:sz w:val="18"/>
                            <w:lang w:val="ru-RU"/>
                          </w:rPr>
                          <w:t>Ломоносов І.О.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B3AB197" w:rsidR="00326D2B" w:rsidRPr="002609CF" w:rsidRDefault="002609CF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Маєвський</w:t>
                        </w:r>
                        <w:proofErr w:type="spellEnd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7777777" w:rsidR="00326D2B" w:rsidRPr="002638A5" w:rsidRDefault="002638A5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proofErr w:type="spellStart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>Єфіменко</w:t>
                        </w:r>
                        <w:proofErr w:type="spellEnd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8136BA2" w:rsidR="00326D2B" w:rsidRPr="002609C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2609CF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</w:t>
                      </w:r>
                      <w:r w:rsidR="002609CF"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ІПЗ-22-4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5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8DA4C6D"/>
    <w:multiLevelType w:val="hybridMultilevel"/>
    <w:tmpl w:val="81D0853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12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13"/>
  </w:num>
  <w:num w:numId="13">
    <w:abstractNumId w:val="8"/>
  </w:num>
  <w:num w:numId="14">
    <w:abstractNumId w:val="14"/>
  </w:num>
  <w:num w:numId="1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57FF"/>
    <w:rsid w:val="000F12CA"/>
    <w:rsid w:val="000F2684"/>
    <w:rsid w:val="000F7DC9"/>
    <w:rsid w:val="0011226C"/>
    <w:rsid w:val="00113BC9"/>
    <w:rsid w:val="001169D0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9CF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65C41"/>
    <w:rsid w:val="00567D1E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0461D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19D5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6F28"/>
    <w:rsid w:val="00922CCA"/>
    <w:rsid w:val="00923505"/>
    <w:rsid w:val="00933C7E"/>
    <w:rsid w:val="00941C18"/>
    <w:rsid w:val="0095034E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782D"/>
    <w:rsid w:val="00AC0C81"/>
    <w:rsid w:val="00AC5470"/>
    <w:rsid w:val="00AC59DC"/>
    <w:rsid w:val="00AC70EB"/>
    <w:rsid w:val="00AD5701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paragraph" w:customStyle="1" w:styleId="msonormal0">
    <w:name w:val="msonormal"/>
    <w:basedOn w:val="a"/>
    <w:rsid w:val="00916F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af8">
    <w:name w:val="Unresolved Mention"/>
    <w:basedOn w:val="a0"/>
    <w:uiPriority w:val="99"/>
    <w:semiHidden/>
    <w:unhideWhenUsed/>
    <w:rsid w:val="00950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IgorLomonosov/SA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52</TotalTime>
  <Pages>4</Pages>
  <Words>2702</Words>
  <Characters>1541</Characters>
  <Application>Microsoft Office Word</Application>
  <DocSecurity>0</DocSecurity>
  <Lines>12</Lines>
  <Paragraphs>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hugo sanchez</cp:lastModifiedBy>
  <cp:revision>10</cp:revision>
  <cp:lastPrinted>2015-03-05T20:32:00Z</cp:lastPrinted>
  <dcterms:created xsi:type="dcterms:W3CDTF">2018-06-18T19:06:00Z</dcterms:created>
  <dcterms:modified xsi:type="dcterms:W3CDTF">2025-12-12T08:15:00Z</dcterms:modified>
</cp:coreProperties>
</file>